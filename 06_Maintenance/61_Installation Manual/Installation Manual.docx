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C7320" w14:textId="77777777" w:rsidR="00FB463F" w:rsidRPr="00F45807" w:rsidRDefault="00FB463F" w:rsidP="00FC64B7">
      <w:pPr>
        <w:snapToGrid w:val="0"/>
        <w:spacing w:line="360" w:lineRule="auto"/>
        <w:jc w:val="center"/>
        <w:rPr>
          <w:rFonts w:ascii="Arial" w:hAnsi="Arial" w:cs="Arial"/>
          <w:color w:val="000000" w:themeColor="text1"/>
          <w:sz w:val="52"/>
        </w:rPr>
      </w:pPr>
    </w:p>
    <w:p w14:paraId="43C5C515" w14:textId="69582DA8" w:rsidR="000D304D" w:rsidRPr="00F45807" w:rsidRDefault="00FB463F" w:rsidP="00FC64B7">
      <w:pPr>
        <w:snapToGrid w:val="0"/>
        <w:spacing w:line="360" w:lineRule="auto"/>
        <w:jc w:val="center"/>
        <w:rPr>
          <w:rFonts w:ascii="Arial" w:hAnsi="Arial" w:cs="Arial"/>
          <w:color w:val="000000" w:themeColor="text1"/>
          <w:sz w:val="52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C83B848" wp14:editId="291A19B0">
            <wp:extent cx="5278120" cy="1610452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9185" w14:textId="77777777" w:rsidR="000D304D" w:rsidRPr="00F45807" w:rsidRDefault="000D304D" w:rsidP="00FC64B7">
      <w:pPr>
        <w:snapToGrid w:val="0"/>
        <w:spacing w:line="360" w:lineRule="auto"/>
        <w:jc w:val="center"/>
        <w:rPr>
          <w:rFonts w:ascii="Arial" w:hAnsi="Arial" w:cs="Arial"/>
          <w:color w:val="000000" w:themeColor="text1"/>
          <w:sz w:val="52"/>
        </w:rPr>
      </w:pPr>
    </w:p>
    <w:p w14:paraId="050029B6" w14:textId="77777777" w:rsidR="00FB463F" w:rsidRPr="00F45807" w:rsidRDefault="00FB463F" w:rsidP="00FC64B7">
      <w:pPr>
        <w:snapToGrid w:val="0"/>
        <w:spacing w:line="360" w:lineRule="auto"/>
        <w:jc w:val="center"/>
        <w:rPr>
          <w:rFonts w:ascii="Arial" w:hAnsi="Arial" w:cs="Arial"/>
          <w:b/>
          <w:color w:val="000000" w:themeColor="text1"/>
          <w:sz w:val="52"/>
        </w:rPr>
      </w:pPr>
    </w:p>
    <w:p w14:paraId="00EA96FD" w14:textId="103990E0" w:rsidR="00EE5CB1" w:rsidRPr="00F45807" w:rsidRDefault="00C57BEC" w:rsidP="00FC64B7">
      <w:pPr>
        <w:snapToGrid w:val="0"/>
        <w:spacing w:line="360" w:lineRule="auto"/>
        <w:jc w:val="center"/>
        <w:rPr>
          <w:rFonts w:ascii="Arial" w:hAnsi="Arial" w:cs="Arial"/>
          <w:b/>
          <w:color w:val="000000" w:themeColor="text1"/>
          <w:sz w:val="52"/>
        </w:rPr>
      </w:pPr>
      <w:r w:rsidRPr="00F45807">
        <w:rPr>
          <w:rFonts w:ascii="Arial" w:hAnsi="Arial" w:cs="Arial"/>
          <w:b/>
          <w:color w:val="000000" w:themeColor="text1"/>
          <w:sz w:val="52"/>
        </w:rPr>
        <w:t>Installation Manual</w:t>
      </w:r>
    </w:p>
    <w:p w14:paraId="72B4C3F0" w14:textId="77777777" w:rsidR="00FB463F" w:rsidRPr="00F45807" w:rsidRDefault="00FB463F" w:rsidP="00FC64B7">
      <w:pPr>
        <w:snapToGrid w:val="0"/>
        <w:spacing w:line="360" w:lineRule="auto"/>
        <w:jc w:val="center"/>
        <w:rPr>
          <w:rFonts w:ascii="Arial" w:hAnsi="Arial" w:cs="Arial"/>
          <w:b/>
          <w:color w:val="000000" w:themeColor="text1"/>
          <w:sz w:val="52"/>
        </w:rPr>
      </w:pPr>
    </w:p>
    <w:p w14:paraId="7827F602" w14:textId="77777777" w:rsidR="00FB463F" w:rsidRPr="00F45807" w:rsidRDefault="00FB463F" w:rsidP="00FC64B7">
      <w:pPr>
        <w:spacing w:line="360" w:lineRule="auto"/>
        <w:jc w:val="center"/>
        <w:rPr>
          <w:rFonts w:ascii="Arial" w:hAnsi="Arial" w:cs="Arial"/>
          <w:color w:val="000000" w:themeColor="text1"/>
          <w:sz w:val="44"/>
          <w:szCs w:val="44"/>
        </w:rPr>
      </w:pPr>
      <w:r w:rsidRPr="00F45807">
        <w:rPr>
          <w:rFonts w:ascii="Arial" w:hAnsi="Arial" w:cs="Arial"/>
          <w:color w:val="000000" w:themeColor="text1"/>
          <w:sz w:val="44"/>
          <w:szCs w:val="44"/>
        </w:rPr>
        <w:t>Charity Second-hand Online Store</w:t>
      </w:r>
    </w:p>
    <w:p w14:paraId="71C1579A" w14:textId="77777777" w:rsidR="00EE5CB1" w:rsidRPr="00F45807" w:rsidRDefault="00EE5CB1" w:rsidP="00FC64B7">
      <w:pPr>
        <w:pStyle w:val="1"/>
        <w:snapToGrid w:val="0"/>
        <w:spacing w:line="360" w:lineRule="auto"/>
        <w:rPr>
          <w:rFonts w:ascii="Arial" w:eastAsia="宋体" w:hAnsi="Arial" w:cs="Arial"/>
          <w:b w:val="0"/>
          <w:noProof/>
          <w:color w:val="000000" w:themeColor="text1"/>
          <w:kern w:val="0"/>
          <w:sz w:val="24"/>
        </w:rPr>
      </w:pPr>
    </w:p>
    <w:p w14:paraId="29249EC7" w14:textId="77777777" w:rsidR="00FB463F" w:rsidRPr="00F45807" w:rsidRDefault="00FB463F" w:rsidP="00FC64B7">
      <w:pPr>
        <w:spacing w:line="360" w:lineRule="auto"/>
        <w:rPr>
          <w:rFonts w:ascii="Arial" w:eastAsia="仿宋_GB2312" w:hAnsi="Arial" w:cs="Arial"/>
          <w:b/>
          <w:color w:val="000000" w:themeColor="text1"/>
          <w:sz w:val="28"/>
          <w:szCs w:val="28"/>
        </w:rPr>
      </w:pPr>
    </w:p>
    <w:p w14:paraId="214A9FDD" w14:textId="7CEBF73B" w:rsidR="00EE5CB1" w:rsidRPr="00F45807" w:rsidRDefault="00EE5CB1" w:rsidP="00FC64B7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  <w:r w:rsidRPr="00F45807">
        <w:rPr>
          <w:rFonts w:ascii="Arial" w:eastAsia="仿宋_GB2312" w:hAnsi="Arial" w:cs="Arial"/>
          <w:b/>
          <w:color w:val="000000" w:themeColor="text1"/>
          <w:sz w:val="28"/>
          <w:szCs w:val="28"/>
        </w:rPr>
        <w:t>Revised records</w:t>
      </w:r>
    </w:p>
    <w:tbl>
      <w:tblPr>
        <w:tblW w:w="452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9"/>
        <w:gridCol w:w="1258"/>
        <w:gridCol w:w="2535"/>
        <w:gridCol w:w="1716"/>
      </w:tblGrid>
      <w:tr w:rsidR="00F45807" w:rsidRPr="00F45807" w14:paraId="0F1789A5" w14:textId="77777777" w:rsidTr="00AA0FC9">
        <w:trPr>
          <w:jc w:val="center"/>
        </w:trPr>
        <w:tc>
          <w:tcPr>
            <w:tcW w:w="1331" w:type="pct"/>
            <w:shd w:val="clear" w:color="auto" w:fill="D9D9D9"/>
          </w:tcPr>
          <w:p w14:paraId="46E3B0EF" w14:textId="4E7B1956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</w:pP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 xml:space="preserve">Update </w:t>
            </w:r>
            <w:r w:rsidR="009B31D7"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D</w:t>
            </w: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ate</w:t>
            </w:r>
          </w:p>
        </w:tc>
        <w:tc>
          <w:tcPr>
            <w:tcW w:w="838" w:type="pct"/>
            <w:shd w:val="clear" w:color="auto" w:fill="D9D9D9"/>
          </w:tcPr>
          <w:p w14:paraId="28079DE3" w14:textId="036987FD" w:rsidR="00EE5CB1" w:rsidRPr="00F45807" w:rsidRDefault="009B31D7" w:rsidP="00FC64B7">
            <w:pPr>
              <w:spacing w:line="360" w:lineRule="auto"/>
              <w:jc w:val="center"/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</w:pP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V</w:t>
            </w:r>
            <w:r w:rsidR="00EE5CB1"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ersion</w:t>
            </w:r>
          </w:p>
        </w:tc>
        <w:tc>
          <w:tcPr>
            <w:tcW w:w="1688" w:type="pct"/>
            <w:shd w:val="clear" w:color="auto" w:fill="D9D9D9"/>
          </w:tcPr>
          <w:p w14:paraId="4740D7DE" w14:textId="46DCB52F" w:rsidR="00EE5CB1" w:rsidRPr="00F45807" w:rsidRDefault="009B31D7" w:rsidP="00FC64B7">
            <w:pPr>
              <w:spacing w:line="360" w:lineRule="auto"/>
              <w:jc w:val="center"/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</w:pP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D</w:t>
            </w:r>
            <w:r w:rsidR="00EE5CB1"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escription</w:t>
            </w:r>
          </w:p>
        </w:tc>
        <w:tc>
          <w:tcPr>
            <w:tcW w:w="1144" w:type="pct"/>
            <w:shd w:val="clear" w:color="auto" w:fill="D9D9D9"/>
          </w:tcPr>
          <w:p w14:paraId="1DA647A7" w14:textId="4242C66A" w:rsidR="00EE5CB1" w:rsidRPr="00F45807" w:rsidRDefault="009B31D7" w:rsidP="00FC64B7">
            <w:pPr>
              <w:spacing w:line="360" w:lineRule="auto"/>
              <w:jc w:val="center"/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</w:pP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Name</w:t>
            </w:r>
          </w:p>
        </w:tc>
      </w:tr>
      <w:tr w:rsidR="00F45807" w:rsidRPr="00F45807" w14:paraId="780712A4" w14:textId="77777777" w:rsidTr="00AA0FC9">
        <w:trPr>
          <w:jc w:val="center"/>
        </w:trPr>
        <w:tc>
          <w:tcPr>
            <w:tcW w:w="1331" w:type="pct"/>
          </w:tcPr>
          <w:p w14:paraId="1508265B" w14:textId="44F73294" w:rsidR="00EE5CB1" w:rsidRPr="00F45807" w:rsidRDefault="00266277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  <w:r>
              <w:rPr>
                <w:rFonts w:ascii="Arial" w:eastAsia="仿宋_GB2312" w:hAnsi="Arial" w:cs="Arial"/>
                <w:color w:val="000000" w:themeColor="text1"/>
                <w:szCs w:val="21"/>
              </w:rPr>
              <w:t>16/05/2020</w:t>
            </w:r>
          </w:p>
        </w:tc>
        <w:tc>
          <w:tcPr>
            <w:tcW w:w="838" w:type="pct"/>
          </w:tcPr>
          <w:p w14:paraId="74B4395D" w14:textId="3654AC57" w:rsidR="00EE5CB1" w:rsidRPr="00F45807" w:rsidRDefault="00266277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  <w:r>
              <w:rPr>
                <w:rFonts w:ascii="Arial" w:eastAsia="仿宋_GB2312" w:hAnsi="Arial" w:cs="Arial"/>
                <w:color w:val="000000" w:themeColor="text1"/>
                <w:szCs w:val="21"/>
              </w:rPr>
              <w:t>v.1.0</w:t>
            </w:r>
          </w:p>
        </w:tc>
        <w:tc>
          <w:tcPr>
            <w:tcW w:w="1688" w:type="pct"/>
          </w:tcPr>
          <w:p w14:paraId="4109897D" w14:textId="4C6CFD3E" w:rsidR="00EE5CB1" w:rsidRPr="00F45807" w:rsidRDefault="00266277" w:rsidP="00266277">
            <w:pPr>
              <w:spacing w:line="360" w:lineRule="auto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  <w:r>
              <w:rPr>
                <w:rFonts w:ascii="Arial" w:eastAsia="仿宋_GB2312" w:hAnsi="Arial" w:cs="Arial" w:hint="eastAsia"/>
                <w:color w:val="000000" w:themeColor="text1"/>
                <w:szCs w:val="21"/>
              </w:rPr>
              <w:t>Initial</w:t>
            </w:r>
            <w:r>
              <w:rPr>
                <w:rFonts w:ascii="Arial" w:eastAsia="仿宋_GB2312" w:hAnsi="Arial" w:cs="Arial"/>
                <w:color w:val="000000" w:themeColor="text1"/>
                <w:szCs w:val="21"/>
              </w:rPr>
              <w:t xml:space="preserve"> version</w:t>
            </w:r>
          </w:p>
        </w:tc>
        <w:tc>
          <w:tcPr>
            <w:tcW w:w="1144" w:type="pct"/>
          </w:tcPr>
          <w:p w14:paraId="25EC5F0C" w14:textId="41A2FC64" w:rsidR="00EE5CB1" w:rsidRPr="00F45807" w:rsidRDefault="00266277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  <w:r>
              <w:rPr>
                <w:rFonts w:ascii="Arial" w:eastAsia="仿宋_GB2312" w:hAnsi="Arial" w:cs="Arial"/>
                <w:color w:val="000000" w:themeColor="text1"/>
                <w:szCs w:val="21"/>
              </w:rPr>
              <w:t>Cong</w:t>
            </w:r>
          </w:p>
        </w:tc>
      </w:tr>
      <w:tr w:rsidR="00F45807" w:rsidRPr="00F45807" w14:paraId="14F83296" w14:textId="77777777" w:rsidTr="00AA0FC9">
        <w:trPr>
          <w:jc w:val="center"/>
        </w:trPr>
        <w:tc>
          <w:tcPr>
            <w:tcW w:w="1331" w:type="pct"/>
          </w:tcPr>
          <w:p w14:paraId="42632220" w14:textId="3C958761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838" w:type="pct"/>
          </w:tcPr>
          <w:p w14:paraId="70210BE6" w14:textId="570381C0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688" w:type="pct"/>
          </w:tcPr>
          <w:p w14:paraId="3ED2746F" w14:textId="6AEB114C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144" w:type="pct"/>
          </w:tcPr>
          <w:p w14:paraId="2AC9A629" w14:textId="232F5C0D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</w:tr>
      <w:tr w:rsidR="00F45807" w:rsidRPr="00F45807" w14:paraId="4FF3D8B4" w14:textId="77777777" w:rsidTr="00AA0FC9">
        <w:trPr>
          <w:jc w:val="center"/>
        </w:trPr>
        <w:tc>
          <w:tcPr>
            <w:tcW w:w="1331" w:type="pct"/>
          </w:tcPr>
          <w:p w14:paraId="10B9671B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838" w:type="pct"/>
          </w:tcPr>
          <w:p w14:paraId="33B53CA5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688" w:type="pct"/>
          </w:tcPr>
          <w:p w14:paraId="4AE44482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144" w:type="pct"/>
          </w:tcPr>
          <w:p w14:paraId="3224FC67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</w:tr>
      <w:tr w:rsidR="00F45807" w:rsidRPr="00F45807" w14:paraId="29F0E0CE" w14:textId="77777777" w:rsidTr="00AA0FC9">
        <w:trPr>
          <w:jc w:val="center"/>
        </w:trPr>
        <w:tc>
          <w:tcPr>
            <w:tcW w:w="1331" w:type="pct"/>
          </w:tcPr>
          <w:p w14:paraId="58CD50B3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838" w:type="pct"/>
          </w:tcPr>
          <w:p w14:paraId="579DBEAA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688" w:type="pct"/>
          </w:tcPr>
          <w:p w14:paraId="59A85F37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144" w:type="pct"/>
          </w:tcPr>
          <w:p w14:paraId="2B59AA8E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</w:tr>
    </w:tbl>
    <w:p w14:paraId="1949D187" w14:textId="1A9117DD" w:rsidR="00560E36" w:rsidRPr="00F45807" w:rsidRDefault="005F759C" w:rsidP="00FC64B7">
      <w:pPr>
        <w:pStyle w:val="1"/>
        <w:tabs>
          <w:tab w:val="center" w:pos="4156"/>
          <w:tab w:val="left" w:pos="5727"/>
        </w:tabs>
        <w:spacing w:line="360" w:lineRule="auto"/>
        <w:jc w:val="left"/>
        <w:rPr>
          <w:rFonts w:ascii="Arial" w:hAnsi="Arial" w:cs="Arial"/>
          <w:noProof/>
          <w:color w:val="000000" w:themeColor="text1"/>
          <w:kern w:val="0"/>
        </w:rPr>
      </w:pPr>
      <w:r w:rsidRPr="00F45807">
        <w:rPr>
          <w:rFonts w:ascii="Arial" w:hAnsi="Arial" w:cs="Arial"/>
          <w:color w:val="000000" w:themeColor="text1"/>
        </w:rPr>
        <w:br w:type="page"/>
      </w:r>
      <w:r w:rsidR="00AF75AF" w:rsidRPr="00F45807">
        <w:rPr>
          <w:rFonts w:ascii="Arial" w:hAnsi="Arial" w:cs="Arial"/>
          <w:color w:val="000000" w:themeColor="text1"/>
        </w:rPr>
        <w:lastRenderedPageBreak/>
        <w:tab/>
      </w:r>
      <w:r w:rsidR="00125ACF" w:rsidRPr="00F45807">
        <w:rPr>
          <w:rFonts w:ascii="Arial" w:eastAsia="仿宋_GB2312" w:hAnsi="Arial" w:cs="Arial"/>
          <w:noProof/>
          <w:color w:val="000000" w:themeColor="text1"/>
          <w:kern w:val="0"/>
          <w:sz w:val="36"/>
          <w:szCs w:val="36"/>
        </w:rPr>
        <w:t>Contents</w:t>
      </w:r>
      <w:r w:rsidR="00AF75AF" w:rsidRPr="00F45807">
        <w:rPr>
          <w:rFonts w:ascii="Arial" w:eastAsia="仿宋_GB2312" w:hAnsi="Arial" w:cs="Arial"/>
          <w:noProof/>
          <w:color w:val="000000" w:themeColor="text1"/>
          <w:kern w:val="0"/>
          <w:sz w:val="36"/>
          <w:szCs w:val="36"/>
        </w:rPr>
        <w:tab/>
      </w:r>
    </w:p>
    <w:p w14:paraId="0983FFE1" w14:textId="74E366C3" w:rsidR="00266277" w:rsidRDefault="00560E36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F45807">
        <w:rPr>
          <w:rFonts w:ascii="Arial" w:hAnsi="Arial" w:cs="Arial"/>
          <w:b/>
          <w:color w:val="000000" w:themeColor="text1"/>
          <w:sz w:val="20"/>
        </w:rPr>
        <w:fldChar w:fldCharType="begin"/>
      </w:r>
      <w:r w:rsidRPr="00F45807">
        <w:rPr>
          <w:rFonts w:ascii="Arial" w:hAnsi="Arial" w:cs="Arial"/>
          <w:b/>
          <w:color w:val="000000" w:themeColor="text1"/>
          <w:sz w:val="20"/>
        </w:rPr>
        <w:instrText xml:space="preserve"> TOC \o "1-3" \h \z </w:instrText>
      </w:r>
      <w:r w:rsidRPr="00F45807">
        <w:rPr>
          <w:rFonts w:ascii="Arial" w:hAnsi="Arial" w:cs="Arial"/>
          <w:b/>
          <w:color w:val="000000" w:themeColor="text1"/>
          <w:sz w:val="20"/>
        </w:rPr>
        <w:fldChar w:fldCharType="separate"/>
      </w:r>
      <w:hyperlink w:anchor="_Toc42468899" w:history="1">
        <w:r w:rsidR="00266277" w:rsidRPr="00E927BA">
          <w:rPr>
            <w:rStyle w:val="Hyperlink"/>
            <w:rFonts w:ascii="Arial" w:eastAsia="仿宋_GB2312" w:hAnsi="Arial" w:cs="Arial"/>
            <w:noProof/>
          </w:rPr>
          <w:t>1.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hAnsi="Arial" w:cs="Arial"/>
            <w:noProof/>
          </w:rPr>
          <w:t>JDK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_Toc42468899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3</w:t>
        </w:r>
        <w:r w:rsidR="00266277">
          <w:rPr>
            <w:noProof/>
            <w:webHidden/>
          </w:rPr>
          <w:fldChar w:fldCharType="end"/>
        </w:r>
      </w:hyperlink>
    </w:p>
    <w:p w14:paraId="27FC0D77" w14:textId="0A7A2240" w:rsidR="00266277" w:rsidRDefault="001C70EB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0" w:history="1">
        <w:r w:rsidR="00266277" w:rsidRPr="00E927BA">
          <w:rPr>
            <w:rStyle w:val="Hyperlink"/>
            <w:rFonts w:ascii="Arial" w:eastAsia="仿宋_GB2312" w:cs="Arial"/>
            <w:noProof/>
          </w:rPr>
          <w:t>1.1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JDK Install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_Toc42468900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3</w:t>
        </w:r>
        <w:r w:rsidR="00266277">
          <w:rPr>
            <w:noProof/>
            <w:webHidden/>
          </w:rPr>
          <w:fldChar w:fldCharType="end"/>
        </w:r>
      </w:hyperlink>
    </w:p>
    <w:p w14:paraId="0B9D66F3" w14:textId="2D1B0C8F" w:rsidR="00266277" w:rsidRDefault="001C70EB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1" w:history="1">
        <w:r w:rsidR="00266277" w:rsidRPr="00E927BA">
          <w:rPr>
            <w:rStyle w:val="Hyperlink"/>
            <w:rFonts w:ascii="Arial" w:eastAsia="仿宋_GB2312" w:cs="Arial"/>
            <w:noProof/>
          </w:rPr>
          <w:t>1.2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Set Environment Variable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_Toc42468901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6</w:t>
        </w:r>
        <w:r w:rsidR="00266277">
          <w:rPr>
            <w:noProof/>
            <w:webHidden/>
          </w:rPr>
          <w:fldChar w:fldCharType="end"/>
        </w:r>
      </w:hyperlink>
    </w:p>
    <w:p w14:paraId="30832E27" w14:textId="59727EDF" w:rsidR="00266277" w:rsidRDefault="001C70EB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2" w:history="1">
        <w:r w:rsidR="00266277" w:rsidRPr="00E927BA">
          <w:rPr>
            <w:rStyle w:val="Hyperlink"/>
            <w:rFonts w:ascii="Arial" w:eastAsia="仿宋_GB2312" w:cs="Arial"/>
            <w:noProof/>
          </w:rPr>
          <w:t>1.3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Validation the effectiveness of JDK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_Toc42468902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12</w:t>
        </w:r>
        <w:r w:rsidR="00266277">
          <w:rPr>
            <w:noProof/>
            <w:webHidden/>
          </w:rPr>
          <w:fldChar w:fldCharType="end"/>
        </w:r>
      </w:hyperlink>
    </w:p>
    <w:p w14:paraId="338E58A6" w14:textId="6888C9BA" w:rsidR="00266277" w:rsidRDefault="001C70EB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3" w:history="1">
        <w:r w:rsidR="00266277" w:rsidRPr="00E927BA">
          <w:rPr>
            <w:rStyle w:val="Hyperlink"/>
            <w:rFonts w:ascii="Arial" w:eastAsia="仿宋_GB2312" w:hAnsi="Arial" w:cs="Arial"/>
            <w:noProof/>
          </w:rPr>
          <w:t>2.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hAnsi="Arial" w:cs="Arial"/>
            <w:noProof/>
          </w:rPr>
          <w:t>Database install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_Toc42468903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14</w:t>
        </w:r>
        <w:r w:rsidR="00266277">
          <w:rPr>
            <w:noProof/>
            <w:webHidden/>
          </w:rPr>
          <w:fldChar w:fldCharType="end"/>
        </w:r>
      </w:hyperlink>
    </w:p>
    <w:p w14:paraId="76EBA0E8" w14:textId="01436720" w:rsidR="00266277" w:rsidRDefault="001C70EB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4" w:history="1">
        <w:r w:rsidR="00266277" w:rsidRPr="00E927BA">
          <w:rPr>
            <w:rStyle w:val="Hyperlink"/>
            <w:rFonts w:ascii="Arial" w:eastAsia="仿宋_GB2312" w:cs="Arial"/>
            <w:noProof/>
          </w:rPr>
          <w:t>2.1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Set MySQL install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_Toc42468904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14</w:t>
        </w:r>
        <w:r w:rsidR="00266277">
          <w:rPr>
            <w:noProof/>
            <w:webHidden/>
          </w:rPr>
          <w:fldChar w:fldCharType="end"/>
        </w:r>
      </w:hyperlink>
    </w:p>
    <w:p w14:paraId="4888E4DC" w14:textId="445E4DF3" w:rsidR="00266277" w:rsidRDefault="001C70EB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5" w:history="1">
        <w:r w:rsidR="00266277" w:rsidRPr="00E927BA">
          <w:rPr>
            <w:rStyle w:val="Hyperlink"/>
            <w:rFonts w:ascii="Arial" w:eastAsia="仿宋_GB2312" w:cs="Arial"/>
            <w:noProof/>
          </w:rPr>
          <w:t>2.2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Set Environment Variable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_Toc42468905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25</w:t>
        </w:r>
        <w:r w:rsidR="00266277">
          <w:rPr>
            <w:noProof/>
            <w:webHidden/>
          </w:rPr>
          <w:fldChar w:fldCharType="end"/>
        </w:r>
      </w:hyperlink>
    </w:p>
    <w:p w14:paraId="46C09A12" w14:textId="2806E91E" w:rsidR="00266277" w:rsidRDefault="001C70EB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6" w:history="1">
        <w:r w:rsidR="00266277" w:rsidRPr="00E927BA">
          <w:rPr>
            <w:rStyle w:val="Hyperlink"/>
            <w:rFonts w:ascii="Arial" w:eastAsia="仿宋_GB2312" w:cs="Arial"/>
            <w:noProof/>
          </w:rPr>
          <w:t>2.3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Validation the effectiveness of MySQL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_Toc42468906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27</w:t>
        </w:r>
        <w:r w:rsidR="00266277">
          <w:rPr>
            <w:noProof/>
            <w:webHidden/>
          </w:rPr>
          <w:fldChar w:fldCharType="end"/>
        </w:r>
      </w:hyperlink>
    </w:p>
    <w:p w14:paraId="65E38FAF" w14:textId="6D520247" w:rsidR="00266277" w:rsidRDefault="001C70EB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7" w:history="1">
        <w:r w:rsidR="00266277" w:rsidRPr="00E927BA">
          <w:rPr>
            <w:rStyle w:val="Hyperlink"/>
            <w:rFonts w:ascii="Arial" w:eastAsia="仿宋_GB2312" w:cs="Arial"/>
            <w:noProof/>
          </w:rPr>
          <w:t>2.4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Initialize data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_Toc42468907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28</w:t>
        </w:r>
        <w:r w:rsidR="00266277">
          <w:rPr>
            <w:noProof/>
            <w:webHidden/>
          </w:rPr>
          <w:fldChar w:fldCharType="end"/>
        </w:r>
      </w:hyperlink>
    </w:p>
    <w:p w14:paraId="660C2309" w14:textId="45584CBA" w:rsidR="00266277" w:rsidRDefault="001C70EB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8" w:history="1">
        <w:r w:rsidR="00266277" w:rsidRPr="00E927BA">
          <w:rPr>
            <w:rStyle w:val="Hyperlink"/>
            <w:rFonts w:ascii="Arial" w:eastAsia="仿宋_GB2312" w:hAnsi="Arial" w:cs="Arial"/>
            <w:noProof/>
          </w:rPr>
          <w:t>3.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hAnsi="Arial" w:cs="Arial"/>
            <w:noProof/>
          </w:rPr>
          <w:t>Tomcat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_Toc42468908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29</w:t>
        </w:r>
        <w:r w:rsidR="00266277">
          <w:rPr>
            <w:noProof/>
            <w:webHidden/>
          </w:rPr>
          <w:fldChar w:fldCharType="end"/>
        </w:r>
      </w:hyperlink>
    </w:p>
    <w:p w14:paraId="7AA8F0C6" w14:textId="6C13CE08" w:rsidR="00266277" w:rsidRDefault="001C70EB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9" w:history="1">
        <w:r w:rsidR="00266277" w:rsidRPr="00E927BA">
          <w:rPr>
            <w:rStyle w:val="Hyperlink"/>
            <w:rFonts w:ascii="Arial" w:eastAsia="仿宋_GB2312" w:cs="Arial"/>
            <w:noProof/>
          </w:rPr>
          <w:t>3.1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installs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_Toc42468909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29</w:t>
        </w:r>
        <w:r w:rsidR="00266277">
          <w:rPr>
            <w:noProof/>
            <w:webHidden/>
          </w:rPr>
          <w:fldChar w:fldCharType="end"/>
        </w:r>
      </w:hyperlink>
    </w:p>
    <w:p w14:paraId="3E29DA56" w14:textId="306672AD" w:rsidR="00266277" w:rsidRDefault="001C70EB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10" w:history="1">
        <w:r w:rsidR="00266277" w:rsidRPr="00E927BA">
          <w:rPr>
            <w:rStyle w:val="Hyperlink"/>
            <w:rFonts w:ascii="Arial" w:eastAsia="仿宋_GB2312" w:cs="Arial"/>
            <w:noProof/>
          </w:rPr>
          <w:t>3.2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Validation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_Toc42468910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30</w:t>
        </w:r>
        <w:r w:rsidR="00266277">
          <w:rPr>
            <w:noProof/>
            <w:webHidden/>
          </w:rPr>
          <w:fldChar w:fldCharType="end"/>
        </w:r>
      </w:hyperlink>
    </w:p>
    <w:p w14:paraId="7E26B77F" w14:textId="66A9D933" w:rsidR="00754D11" w:rsidRPr="00F45807" w:rsidRDefault="00560E36" w:rsidP="00FC64B7">
      <w:pPr>
        <w:pStyle w:val="Heading1"/>
        <w:pageBreakBefore/>
        <w:numPr>
          <w:ilvl w:val="0"/>
          <w:numId w:val="16"/>
        </w:numPr>
        <w:spacing w:line="360" w:lineRule="auto"/>
        <w:jc w:val="both"/>
        <w:rPr>
          <w:rFonts w:ascii="Arial" w:eastAsia="宋体" w:hAnsi="Arial" w:cs="Arial"/>
          <w:color w:val="000000" w:themeColor="text1"/>
          <w:sz w:val="28"/>
          <w:szCs w:val="28"/>
        </w:rPr>
      </w:pPr>
      <w:r w:rsidRPr="00F45807">
        <w:rPr>
          <w:rFonts w:ascii="Arial" w:eastAsia="宋体" w:hAnsi="Arial" w:cs="Arial"/>
          <w:color w:val="000000" w:themeColor="text1"/>
          <w:sz w:val="20"/>
        </w:rPr>
        <w:lastRenderedPageBreak/>
        <w:fldChar w:fldCharType="end"/>
      </w:r>
      <w:bookmarkStart w:id="0" w:name="_Toc42468899"/>
      <w:r w:rsidR="005D0A26" w:rsidRPr="00F45807">
        <w:rPr>
          <w:rFonts w:ascii="Arial" w:eastAsia="仿宋_GB2312" w:hAnsi="Arial" w:cs="Arial"/>
          <w:color w:val="000000" w:themeColor="text1"/>
          <w:sz w:val="28"/>
          <w:szCs w:val="28"/>
        </w:rPr>
        <w:t>JDK</w:t>
      </w:r>
      <w:bookmarkEnd w:id="0"/>
    </w:p>
    <w:p w14:paraId="0CE5EDDE" w14:textId="74E75C45" w:rsidR="005D0A26" w:rsidRPr="00F45807" w:rsidRDefault="00F7259C" w:rsidP="00FC64B7">
      <w:pPr>
        <w:pStyle w:val="Heading2"/>
        <w:numPr>
          <w:ilvl w:val="1"/>
          <w:numId w:val="16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1" w:name="_Toc42468900"/>
      <w:bookmarkStart w:id="2" w:name="OLE_LINK7"/>
      <w:bookmarkStart w:id="3" w:name="OLE_LINK8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JDK </w:t>
      </w:r>
      <w:r w:rsidR="005D0A26" w:rsidRPr="00F45807">
        <w:rPr>
          <w:rFonts w:ascii="Arial" w:eastAsia="仿宋_GB2312" w:cs="Arial"/>
          <w:color w:val="000000" w:themeColor="text1"/>
          <w:sz w:val="24"/>
          <w:szCs w:val="24"/>
        </w:rPr>
        <w:t>Install</w:t>
      </w:r>
      <w:bookmarkEnd w:id="1"/>
    </w:p>
    <w:p w14:paraId="0868EF02" w14:textId="189C0E48" w:rsidR="00E14638" w:rsidRPr="00F45807" w:rsidRDefault="00467686" w:rsidP="00FC64B7">
      <w:pPr>
        <w:pStyle w:val="ListParagraph"/>
        <w:widowControl/>
        <w:numPr>
          <w:ilvl w:val="0"/>
          <w:numId w:val="4"/>
        </w:numPr>
        <w:spacing w:line="360" w:lineRule="auto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 xml:space="preserve">Validation </w:t>
      </w:r>
      <w:r w:rsidR="00660A27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 xml:space="preserve">JDK </w:t>
      </w:r>
      <w:r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 xml:space="preserve">installation files. File </w:t>
      </w:r>
      <w:r w:rsidR="0051170F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 xml:space="preserve">name: </w:t>
      </w:r>
      <w:r w:rsidR="00E14638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>jdk-12.0.1_windows-x64_bin.exe</w:t>
      </w:r>
    </w:p>
    <w:p w14:paraId="6BE30356" w14:textId="41143220" w:rsidR="005D0A26" w:rsidRPr="00F45807" w:rsidRDefault="00997694" w:rsidP="00FC64B7">
      <w:pPr>
        <w:pStyle w:val="ListParagraph"/>
        <w:widowControl/>
        <w:numPr>
          <w:ilvl w:val="0"/>
          <w:numId w:val="4"/>
        </w:numPr>
        <w:spacing w:line="360" w:lineRule="auto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Run the JDK installation package and click next</w:t>
      </w:r>
      <w:r w:rsidR="00E14638" w:rsidRPr="00F45807">
        <w:rPr>
          <w:rFonts w:ascii="Arial" w:hAnsi="Arial" w:cs="Arial"/>
          <w:color w:val="000000" w:themeColor="text1"/>
          <w:shd w:val="clear" w:color="auto" w:fill="FFFFFF"/>
        </w:rPr>
        <w:t>。</w:t>
      </w:r>
    </w:p>
    <w:p w14:paraId="3F17D719" w14:textId="6D138F54" w:rsidR="00E53A0E" w:rsidRPr="00F45807" w:rsidRDefault="00E53A0E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471F136" wp14:editId="5891ECE6">
            <wp:extent cx="5278120" cy="3994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96C" w14:textId="3531251A" w:rsidR="009F2A77" w:rsidRPr="00F45807" w:rsidRDefault="009F2A77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</w:p>
    <w:p w14:paraId="39691649" w14:textId="6D40FDBC" w:rsidR="009F2A77" w:rsidRPr="00F45807" w:rsidRDefault="006236C3" w:rsidP="00FC64B7">
      <w:pPr>
        <w:widowControl/>
        <w:spacing w:line="360" w:lineRule="auto"/>
        <w:ind w:left="360"/>
        <w:jc w:val="left"/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>Select the installation path. Default path is</w:t>
      </w:r>
      <w:r w:rsidR="004A5714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>：</w:t>
      </w:r>
      <w:r w:rsidR="004A5714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>C:\Program File\Java\jdk-12.0.1\</w:t>
      </w:r>
    </w:p>
    <w:p w14:paraId="117FD6E1" w14:textId="4D91584D" w:rsidR="009F2A77" w:rsidRPr="00F45807" w:rsidRDefault="009F2A77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5A8FFE0" wp14:editId="7700F97E">
            <wp:extent cx="5278120" cy="3994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4F86" w14:textId="0B4A4C18" w:rsidR="00C87081" w:rsidRPr="00F45807" w:rsidRDefault="00C157F1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  <w:t xml:space="preserve">Installing </w:t>
      </w:r>
    </w:p>
    <w:p w14:paraId="19565D1F" w14:textId="2B3FA1C2" w:rsidR="00C87081" w:rsidRPr="00F45807" w:rsidRDefault="00C87081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32D4F77" wp14:editId="04F22BDF">
            <wp:extent cx="5278120" cy="3994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366F" w14:textId="7261AC35" w:rsidR="00C87081" w:rsidRPr="00F45807" w:rsidRDefault="00C157F1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  <w:t>Click the close button to finish installation.</w:t>
      </w:r>
    </w:p>
    <w:p w14:paraId="1109CE0B" w14:textId="40353A13" w:rsidR="00C87081" w:rsidRPr="00F45807" w:rsidRDefault="00C87081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501BFF2" wp14:editId="425F94EA">
            <wp:extent cx="5278120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A31A" w14:textId="1A02885D" w:rsidR="00754D11" w:rsidRPr="00F45807" w:rsidRDefault="005D0A26" w:rsidP="00FC64B7">
      <w:pPr>
        <w:widowControl/>
        <w:spacing w:line="360" w:lineRule="auto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  <w:br/>
      </w:r>
      <w:bookmarkEnd w:id="2"/>
      <w:bookmarkEnd w:id="3"/>
    </w:p>
    <w:p w14:paraId="054EF3AA" w14:textId="12877723" w:rsidR="00754D11" w:rsidRPr="00F45807" w:rsidRDefault="00C87081" w:rsidP="00FC64B7">
      <w:pPr>
        <w:pStyle w:val="Heading2"/>
        <w:numPr>
          <w:ilvl w:val="1"/>
          <w:numId w:val="9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4" w:name="_Toc42468901"/>
      <w:r w:rsidRPr="00F45807">
        <w:rPr>
          <w:rFonts w:ascii="Arial" w:eastAsia="仿宋_GB2312" w:cs="Arial"/>
          <w:color w:val="000000" w:themeColor="text1"/>
          <w:sz w:val="24"/>
          <w:szCs w:val="24"/>
        </w:rPr>
        <w:t>S</w:t>
      </w:r>
      <w:r w:rsidR="005D0A26"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et </w:t>
      </w:r>
      <w:r w:rsidRPr="00F45807">
        <w:rPr>
          <w:rFonts w:ascii="Arial" w:eastAsia="仿宋_GB2312" w:cs="Arial"/>
          <w:color w:val="000000" w:themeColor="text1"/>
          <w:sz w:val="24"/>
          <w:szCs w:val="24"/>
        </w:rPr>
        <w:t>E</w:t>
      </w:r>
      <w:r w:rsidR="005D0A26" w:rsidRPr="00F45807">
        <w:rPr>
          <w:rFonts w:ascii="Arial" w:eastAsia="仿宋_GB2312" w:cs="Arial"/>
          <w:color w:val="000000" w:themeColor="text1"/>
          <w:sz w:val="24"/>
          <w:szCs w:val="24"/>
        </w:rPr>
        <w:t>nvironment</w:t>
      </w:r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Variable</w:t>
      </w:r>
      <w:bookmarkEnd w:id="4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</w:t>
      </w:r>
    </w:p>
    <w:p w14:paraId="19252A44" w14:textId="0DF36BCC" w:rsidR="002B4CA8" w:rsidRPr="00F45807" w:rsidRDefault="002B4CA8" w:rsidP="00FC64B7">
      <w:pPr>
        <w:widowControl/>
        <w:shd w:val="clear" w:color="auto" w:fill="FFFFFF"/>
        <w:spacing w:before="60" w:after="100" w:afterAutospacing="1" w:line="360" w:lineRule="auto"/>
        <w:ind w:firstLine="420"/>
        <w:jc w:val="left"/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Windows 10 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– Search for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Environment Variables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 then select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Edit the system environment variables</w:t>
      </w:r>
    </w:p>
    <w:p w14:paraId="79F5D216" w14:textId="3D1693CF" w:rsidR="008A754D" w:rsidRPr="00F45807" w:rsidRDefault="00320A26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lastRenderedPageBreak/>
        <w:t>Click the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Environment Variables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 button.</w:t>
      </w:r>
      <w:r w:rsidR="008A754D" w:rsidRPr="00F45807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A6C5C0F" wp14:editId="22C8169E">
            <wp:extent cx="5278120" cy="59950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98AF" w14:textId="77777777" w:rsidR="00320A26" w:rsidRPr="00F45807" w:rsidRDefault="00320A26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Under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System Variables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, click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New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.</w:t>
      </w:r>
    </w:p>
    <w:p w14:paraId="08D3057C" w14:textId="77777777" w:rsidR="00320A26" w:rsidRPr="00F45807" w:rsidRDefault="00320A26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Cs w:val="21"/>
        </w:rPr>
      </w:pPr>
    </w:p>
    <w:p w14:paraId="1049E7BB" w14:textId="608CF78F" w:rsidR="008A754D" w:rsidRPr="00F45807" w:rsidRDefault="002C775F" w:rsidP="00FC64B7">
      <w:pPr>
        <w:widowControl/>
        <w:shd w:val="clear" w:color="auto" w:fill="FFFFFF"/>
        <w:spacing w:before="60" w:after="100" w:afterAutospacing="1" w:line="360" w:lineRule="auto"/>
        <w:ind w:firstLine="420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Cs w:val="2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B0204E4" wp14:editId="5280724C">
            <wp:extent cx="5278120" cy="5722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494" w14:textId="77777777" w:rsidR="00DA486E" w:rsidRPr="00F45807" w:rsidRDefault="00DA486E" w:rsidP="00FC64B7">
      <w:pPr>
        <w:widowControl/>
        <w:spacing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Cs w:val="21"/>
          <w:shd w:val="clear" w:color="auto" w:fill="FFFFFF"/>
        </w:rPr>
      </w:pPr>
    </w:p>
    <w:p w14:paraId="7C0B205D" w14:textId="25B14487" w:rsidR="00DA486E" w:rsidRPr="00F45807" w:rsidRDefault="00DA486E" w:rsidP="00FC64B7">
      <w:pPr>
        <w:widowControl/>
        <w:spacing w:line="360" w:lineRule="auto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  <w:shd w:val="clear" w:color="auto" w:fill="FFFFFF"/>
        </w:rPr>
        <w:t>In the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  <w:shd w:val="clear" w:color="auto" w:fill="FFFFFF"/>
        </w:rPr>
        <w:t>Variable Name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  <w:shd w:val="clear" w:color="auto" w:fill="FFFFFF"/>
        </w:rPr>
        <w:t> field, enter:</w:t>
      </w:r>
    </w:p>
    <w:p w14:paraId="36CA50C9" w14:textId="68BB5B41" w:rsidR="002C775F" w:rsidRPr="00F45807" w:rsidRDefault="00320A26" w:rsidP="00FC64B7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eastAsiaTheme="minorEastAsia" w:hAnsi="Arial" w:cs="Arial"/>
          <w:color w:val="000000" w:themeColor="text1"/>
          <w:spacing w:val="-1"/>
          <w:kern w:val="0"/>
          <w:sz w:val="24"/>
          <w:szCs w:val="24"/>
        </w:rPr>
        <w:t>Variable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 xml:space="preserve"> name:</w:t>
      </w:r>
      <w:r w:rsidR="00510690"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 xml:space="preserve"> </w:t>
      </w:r>
      <w:r w:rsidR="00DA486E"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JAVA_HOME</w:t>
      </w:r>
    </w:p>
    <w:p w14:paraId="3EA6584F" w14:textId="77E9ED96" w:rsidR="002C775F" w:rsidRPr="00F45807" w:rsidRDefault="00320A26" w:rsidP="00FC64B7">
      <w:pPr>
        <w:pStyle w:val="NormalIndent"/>
        <w:spacing w:line="360" w:lineRule="auto"/>
        <w:ind w:firstLine="0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  <w:sz w:val="24"/>
          <w:szCs w:val="24"/>
        </w:rPr>
        <w:t xml:space="preserve">Variable value: </w:t>
      </w:r>
      <w:r w:rsidR="00510690" w:rsidRPr="00F45807">
        <w:rPr>
          <w:rFonts w:ascii="Arial" w:hAnsi="Arial" w:cs="Arial"/>
          <w:color w:val="000000" w:themeColor="text1"/>
          <w:sz w:val="24"/>
          <w:szCs w:val="24"/>
        </w:rPr>
        <w:t>(</w:t>
      </w:r>
      <w:r w:rsidRPr="00F45807">
        <w:rPr>
          <w:rFonts w:ascii="Arial" w:hAnsi="Arial" w:cs="Arial"/>
          <w:color w:val="000000" w:themeColor="text1"/>
          <w:sz w:val="24"/>
          <w:szCs w:val="24"/>
        </w:rPr>
        <w:t>JDK installation directory</w:t>
      </w:r>
      <w:r w:rsidR="00510690" w:rsidRPr="00F4580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6FE5F9F1" w14:textId="64B29200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31980928" w14:textId="62F2BDF0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A447DF5" wp14:editId="43064786">
            <wp:extent cx="5278120" cy="572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8D5C" w14:textId="4546CC9D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48247F59" w14:textId="3B3661C8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47CC3CFC" w14:textId="58B7E528" w:rsidR="00B13B95" w:rsidRPr="00F45807" w:rsidRDefault="00B13B95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Click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OK 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and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Apply Changes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 as prompted</w:t>
      </w:r>
    </w:p>
    <w:p w14:paraId="40CA80E6" w14:textId="77DC6DEF" w:rsidR="00B2514A" w:rsidRPr="00F45807" w:rsidRDefault="001B0F1B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Update system</w:t>
      </w:r>
      <w:r w:rsidR="00B2514A"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 xml:space="preserve"> path.</w:t>
      </w:r>
      <w:r w:rsidR="003872F7"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 xml:space="preserve"> In system variables, select the path and then edit it.</w:t>
      </w:r>
    </w:p>
    <w:p w14:paraId="51661F09" w14:textId="13D84418" w:rsidR="00B2514A" w:rsidRPr="00F45807" w:rsidRDefault="00B2514A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Cs w:val="2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AB901B1" wp14:editId="77A5B037">
            <wp:extent cx="5278120" cy="572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1770" w14:textId="7F1EE88E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5FCC7E67" w14:textId="11C82BA9" w:rsidR="00B13B95" w:rsidRPr="00F45807" w:rsidRDefault="001B0F1B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  <w:sz w:val="24"/>
          <w:szCs w:val="24"/>
        </w:rPr>
        <w:t>Open a new command prompt and type in</w:t>
      </w:r>
      <w:r w:rsidR="00714EEB" w:rsidRPr="00F45807">
        <w:rPr>
          <w:rFonts w:ascii="Arial" w:hAnsi="Arial" w:cs="Arial"/>
          <w:color w:val="000000" w:themeColor="text1"/>
          <w:sz w:val="24"/>
          <w:szCs w:val="24"/>
        </w:rPr>
        <w:t xml:space="preserve"> “%JAVA_HOME%\bin”</w:t>
      </w:r>
    </w:p>
    <w:p w14:paraId="23A27C7C" w14:textId="40B36A5A" w:rsidR="00B13B95" w:rsidRPr="00F45807" w:rsidRDefault="00B13B95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3E03E220" w14:textId="3A277191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219A46C" wp14:editId="29804D6F">
            <wp:extent cx="5278120" cy="5722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A424" w14:textId="34284739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08412057" w14:textId="71276A62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0293853" w14:textId="690E4DBF" w:rsidR="007F3A4A" w:rsidRPr="00F45807" w:rsidRDefault="007F3A4A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  <w:sz w:val="24"/>
          <w:szCs w:val="24"/>
        </w:rPr>
        <w:t>Click the “OK” button to exit the setting.</w:t>
      </w:r>
    </w:p>
    <w:p w14:paraId="34BB45FE" w14:textId="0F78F02D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DA2AC17" w14:textId="281B1B2E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2EE8C6D" wp14:editId="282B28C6">
            <wp:extent cx="5278120" cy="5722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818B" w14:textId="77777777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331EBF60" w14:textId="60BCD499" w:rsidR="00B544D2" w:rsidRPr="00F45807" w:rsidRDefault="00B544D2" w:rsidP="00FC64B7">
      <w:pPr>
        <w:pStyle w:val="Text-2312"/>
        <w:spacing w:line="360" w:lineRule="auto"/>
        <w:rPr>
          <w:rFonts w:ascii="Arial" w:eastAsia="宋体" w:hAnsi="Arial" w:cs="Arial"/>
          <w:color w:val="000000" w:themeColor="text1"/>
          <w:szCs w:val="24"/>
        </w:rPr>
      </w:pPr>
    </w:p>
    <w:p w14:paraId="51CD996C" w14:textId="6E6C0805" w:rsidR="00754D11" w:rsidRPr="00F45807" w:rsidRDefault="00214914" w:rsidP="00FC64B7">
      <w:pPr>
        <w:pStyle w:val="Heading2"/>
        <w:numPr>
          <w:ilvl w:val="1"/>
          <w:numId w:val="9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5" w:name="_Toc42468902"/>
      <w:r w:rsidRPr="00F45807">
        <w:rPr>
          <w:rFonts w:ascii="Arial" w:eastAsia="仿宋_GB2312" w:cs="Arial"/>
          <w:color w:val="000000" w:themeColor="text1"/>
          <w:sz w:val="24"/>
          <w:szCs w:val="24"/>
        </w:rPr>
        <w:t>Validation the effectiveness of JDK</w:t>
      </w:r>
      <w:bookmarkEnd w:id="5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</w:t>
      </w:r>
    </w:p>
    <w:p w14:paraId="44665D8C" w14:textId="06AF8D9E" w:rsidR="00396F3E" w:rsidRPr="00F45807" w:rsidRDefault="00C830FE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color w:val="000000" w:themeColor="text1"/>
          <w:spacing w:val="-1"/>
        </w:rPr>
        <w:t>Open Command Prompt (make sure you Run as administrator)</w:t>
      </w:r>
      <w:r w:rsidR="00993F44" w:rsidRPr="00F45807">
        <w:rPr>
          <w:rFonts w:ascii="Arial" w:hAnsi="Arial" w:cs="Arial"/>
          <w:color w:val="000000" w:themeColor="text1"/>
          <w:spacing w:val="-1"/>
        </w:rPr>
        <w:t xml:space="preserve"> and type in “echo %JAVA_HOME%”</w:t>
      </w:r>
      <w:r w:rsidR="00396F3E" w:rsidRPr="00F45807">
        <w:rPr>
          <w:rFonts w:ascii="Arial" w:hAnsi="Arial" w:cs="Arial"/>
          <w:color w:val="000000" w:themeColor="text1"/>
          <w:spacing w:val="-1"/>
        </w:rPr>
        <w:t>.</w:t>
      </w:r>
      <w:r w:rsidR="006D41DF" w:rsidRPr="00F45807">
        <w:rPr>
          <w:rFonts w:ascii="Arial" w:hAnsi="Arial" w:cs="Arial"/>
          <w:color w:val="000000" w:themeColor="text1"/>
          <w:spacing w:val="-1"/>
        </w:rPr>
        <w:t xml:space="preserve"> </w:t>
      </w:r>
      <w:r w:rsidR="006D41DF" w:rsidRPr="00F45807">
        <w:rPr>
          <w:rFonts w:ascii="Arial" w:eastAsiaTheme="minorEastAsia" w:hAnsi="Arial" w:cs="Arial"/>
          <w:color w:val="000000" w:themeColor="text1"/>
          <w:spacing w:val="-1"/>
        </w:rPr>
        <w:t>A</w:t>
      </w:r>
      <w:r w:rsidR="006D41DF" w:rsidRPr="00F45807">
        <w:rPr>
          <w:rFonts w:ascii="Arial" w:hAnsi="Arial" w:cs="Arial"/>
          <w:color w:val="000000" w:themeColor="text1"/>
          <w:spacing w:val="-1"/>
        </w:rPr>
        <w:t>s flowing screenshot shows,</w:t>
      </w:r>
      <w:r w:rsidR="00396F3E" w:rsidRPr="00F45807">
        <w:rPr>
          <w:rFonts w:ascii="Arial" w:hAnsi="Arial" w:cs="Arial"/>
          <w:color w:val="000000" w:themeColor="text1"/>
        </w:rPr>
        <w:t xml:space="preserve"> this will print out the directory JAVA_HOME points to or empty line if the environment variable is not set correctly</w:t>
      </w:r>
      <w:r w:rsidR="00FF2F2D" w:rsidRPr="00F45807">
        <w:rPr>
          <w:rFonts w:ascii="Arial" w:hAnsi="Arial" w:cs="Arial"/>
          <w:color w:val="000000" w:themeColor="text1"/>
        </w:rPr>
        <w:t>.</w:t>
      </w:r>
    </w:p>
    <w:p w14:paraId="3D55683C" w14:textId="0C2C8040" w:rsidR="00396F3E" w:rsidRPr="00F45807" w:rsidRDefault="00B94306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0F59112" wp14:editId="6DA6164C">
            <wp:extent cx="5278120" cy="1221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FC0D" w14:textId="589EA25D" w:rsidR="00627FB2" w:rsidRPr="00F45807" w:rsidRDefault="00627FB2" w:rsidP="00FC64B7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 w:themeColor="text1"/>
          <w:spacing w:val="-1"/>
        </w:rPr>
      </w:pPr>
      <w:r w:rsidRPr="00F45807">
        <w:rPr>
          <w:rFonts w:ascii="Arial" w:hAnsi="Arial" w:cs="Arial"/>
          <w:color w:val="000000" w:themeColor="text1"/>
          <w:spacing w:val="-1"/>
        </w:rPr>
        <w:t>Now type in “</w:t>
      </w:r>
      <w:proofErr w:type="spellStart"/>
      <w:r w:rsidRPr="00F45807">
        <w:rPr>
          <w:rFonts w:ascii="Arial" w:hAnsi="Arial" w:cs="Arial"/>
          <w:color w:val="000000" w:themeColor="text1"/>
          <w:spacing w:val="-1"/>
        </w:rPr>
        <w:t>java</w:t>
      </w:r>
      <w:r w:rsidR="00AE1C6E" w:rsidRPr="00F45807">
        <w:rPr>
          <w:rFonts w:ascii="Arial" w:hAnsi="Arial" w:cs="Arial"/>
          <w:color w:val="000000" w:themeColor="text1"/>
          <w:spacing w:val="-1"/>
        </w:rPr>
        <w:t>c</w:t>
      </w:r>
      <w:proofErr w:type="spellEnd"/>
      <w:r w:rsidRPr="00F45807">
        <w:rPr>
          <w:rFonts w:ascii="Arial" w:hAnsi="Arial" w:cs="Arial"/>
          <w:color w:val="000000" w:themeColor="text1"/>
          <w:spacing w:val="-1"/>
        </w:rPr>
        <w:t xml:space="preserve"> -version”</w:t>
      </w:r>
      <w:r w:rsidR="00AE1C6E" w:rsidRPr="00F45807">
        <w:rPr>
          <w:rFonts w:ascii="Arial" w:eastAsia="宋体" w:hAnsi="Arial" w:cs="Arial"/>
          <w:color w:val="000000" w:themeColor="text1"/>
          <w:spacing w:val="-1"/>
        </w:rPr>
        <w:t>.</w:t>
      </w:r>
      <w:r w:rsidR="00AE1C6E" w:rsidRPr="00F45807">
        <w:rPr>
          <w:rFonts w:ascii="Arial" w:hAnsi="Arial" w:cs="Arial"/>
          <w:color w:val="000000" w:themeColor="text1"/>
        </w:rPr>
        <w:t xml:space="preserve"> this will print out the version of the java compiler if the Path variable is set correctly or </w:t>
      </w:r>
      <w:r w:rsidR="00AE1C6E" w:rsidRPr="00F45807">
        <w:rPr>
          <w:rStyle w:val="Emphasis"/>
          <w:rFonts w:ascii="Arial" w:hAnsi="Arial" w:cs="Arial"/>
          <w:color w:val="000000" w:themeColor="text1"/>
          <w:bdr w:val="none" w:sz="0" w:space="0" w:color="auto" w:frame="1"/>
        </w:rPr>
        <w:t>“</w:t>
      </w:r>
      <w:proofErr w:type="spellStart"/>
      <w:r w:rsidR="00AE1C6E" w:rsidRPr="00F45807">
        <w:rPr>
          <w:rStyle w:val="Emphasis"/>
          <w:rFonts w:ascii="Arial" w:hAnsi="Arial" w:cs="Arial"/>
          <w:color w:val="000000" w:themeColor="text1"/>
          <w:bdr w:val="none" w:sz="0" w:space="0" w:color="auto" w:frame="1"/>
        </w:rPr>
        <w:t>javac</w:t>
      </w:r>
      <w:proofErr w:type="spellEnd"/>
      <w:r w:rsidR="00AE1C6E" w:rsidRPr="00F45807">
        <w:rPr>
          <w:rStyle w:val="Emphasis"/>
          <w:rFonts w:ascii="Arial" w:hAnsi="Arial" w:cs="Arial"/>
          <w:color w:val="000000" w:themeColor="text1"/>
          <w:bdr w:val="none" w:sz="0" w:space="0" w:color="auto" w:frame="1"/>
        </w:rPr>
        <w:t xml:space="preserve"> is not recognized as an internal or external command…”</w:t>
      </w:r>
      <w:r w:rsidR="00AE1C6E" w:rsidRPr="00F45807">
        <w:rPr>
          <w:rFonts w:ascii="Arial" w:hAnsi="Arial" w:cs="Arial"/>
          <w:color w:val="000000" w:themeColor="text1"/>
        </w:rPr>
        <w:t> otherwise</w:t>
      </w:r>
      <w:r w:rsidR="00385509" w:rsidRPr="00F45807">
        <w:rPr>
          <w:rFonts w:ascii="Arial" w:hAnsi="Arial" w:cs="Arial"/>
          <w:color w:val="000000" w:themeColor="text1"/>
        </w:rPr>
        <w:t>.</w:t>
      </w:r>
      <w:hyperlink r:id="rId20" w:history="1">
        <w:r w:rsidR="00AE1C6E" w:rsidRPr="00F45807">
          <w:rPr>
            <w:rFonts w:ascii="Arial" w:hAnsi="Arial" w:cs="Arial"/>
            <w:color w:val="000000" w:themeColor="text1"/>
            <w:bdr w:val="none" w:sz="0" w:space="0" w:color="auto" w:frame="1"/>
          </w:rPr>
          <w:br/>
        </w:r>
      </w:hyperlink>
      <w:r w:rsidR="005F078D" w:rsidRPr="00F45807">
        <w:rPr>
          <w:rFonts w:ascii="Arial" w:hAnsi="Arial" w:cs="Arial"/>
          <w:color w:val="000000" w:themeColor="text1"/>
        </w:rPr>
        <w:t xml:space="preserve"> If it can print the version number, that means the setting is successful</w:t>
      </w:r>
      <w:r w:rsidR="00E4422E" w:rsidRPr="00F45807">
        <w:rPr>
          <w:rFonts w:ascii="Arial" w:hAnsi="Arial" w:cs="Arial"/>
          <w:color w:val="000000" w:themeColor="text1"/>
        </w:rPr>
        <w:t>.</w:t>
      </w:r>
    </w:p>
    <w:p w14:paraId="754B6A20" w14:textId="410EEBB2" w:rsidR="00F62531" w:rsidRPr="00F45807" w:rsidRDefault="00556910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  <w:sz w:val="23"/>
          <w:szCs w:val="23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474E487" wp14:editId="54513713">
            <wp:extent cx="5278120" cy="868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CB54" w14:textId="77777777" w:rsidR="00927E5A" w:rsidRPr="00F45807" w:rsidRDefault="00927E5A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  <w:sz w:val="23"/>
          <w:szCs w:val="23"/>
        </w:rPr>
      </w:pPr>
    </w:p>
    <w:p w14:paraId="6DB61B78" w14:textId="5EEC59E8" w:rsidR="00754D11" w:rsidRPr="00F45807" w:rsidRDefault="00420289" w:rsidP="00FC64B7">
      <w:pPr>
        <w:pStyle w:val="Heading1"/>
        <w:pageBreakBefore/>
        <w:numPr>
          <w:ilvl w:val="0"/>
          <w:numId w:val="16"/>
        </w:numPr>
        <w:spacing w:line="360" w:lineRule="auto"/>
        <w:jc w:val="both"/>
        <w:rPr>
          <w:rFonts w:ascii="Arial" w:eastAsia="仿宋_GB2312" w:hAnsi="Arial" w:cs="Arial"/>
          <w:color w:val="000000" w:themeColor="text1"/>
          <w:sz w:val="28"/>
          <w:szCs w:val="28"/>
        </w:rPr>
      </w:pPr>
      <w:bookmarkStart w:id="6" w:name="_Toc42468903"/>
      <w:r w:rsidRPr="00F45807">
        <w:rPr>
          <w:rFonts w:ascii="Arial" w:eastAsia="仿宋_GB2312" w:hAnsi="Arial" w:cs="Arial"/>
          <w:color w:val="000000" w:themeColor="text1"/>
          <w:sz w:val="28"/>
          <w:szCs w:val="28"/>
        </w:rPr>
        <w:lastRenderedPageBreak/>
        <w:t>Database install</w:t>
      </w:r>
      <w:bookmarkEnd w:id="6"/>
      <w:r w:rsidRPr="00F45807">
        <w:rPr>
          <w:rFonts w:ascii="Arial" w:eastAsia="仿宋_GB2312" w:hAnsi="Arial" w:cs="Arial"/>
          <w:color w:val="000000" w:themeColor="text1"/>
          <w:sz w:val="28"/>
          <w:szCs w:val="28"/>
        </w:rPr>
        <w:t xml:space="preserve"> </w:t>
      </w:r>
    </w:p>
    <w:p w14:paraId="186537DE" w14:textId="614CFB44" w:rsidR="0088552F" w:rsidRPr="00F45807" w:rsidRDefault="0088552F" w:rsidP="00FC64B7">
      <w:pPr>
        <w:pStyle w:val="Heading2"/>
        <w:numPr>
          <w:ilvl w:val="1"/>
          <w:numId w:val="17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7" w:name="_Toc42468904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Set MySQL </w:t>
      </w:r>
      <w:r w:rsidRPr="00F45807">
        <w:rPr>
          <w:rFonts w:ascii="Arial" w:eastAsia="仿宋_GB2312" w:cs="Arial"/>
          <w:color w:val="000000" w:themeColor="text1"/>
          <w:szCs w:val="28"/>
        </w:rPr>
        <w:t>install</w:t>
      </w:r>
      <w:bookmarkEnd w:id="7"/>
    </w:p>
    <w:p w14:paraId="7CB07429" w14:textId="77777777" w:rsidR="0088552F" w:rsidRPr="00F45807" w:rsidRDefault="0088552F" w:rsidP="00FC64B7">
      <w:pPr>
        <w:spacing w:line="360" w:lineRule="auto"/>
        <w:rPr>
          <w:rFonts w:ascii="Arial" w:hAnsi="Arial" w:cs="Arial"/>
          <w:color w:val="000000" w:themeColor="text1"/>
        </w:rPr>
      </w:pPr>
    </w:p>
    <w:p w14:paraId="117D0481" w14:textId="6113879A" w:rsidR="00890050" w:rsidRPr="00F45807" w:rsidRDefault="00FB6F09" w:rsidP="00FC64B7">
      <w:pPr>
        <w:pStyle w:val="NormalWeb"/>
        <w:shd w:val="clear" w:color="auto" w:fill="FFFFFF"/>
        <w:spacing w:before="0" w:beforeAutospacing="0" w:after="390" w:afterAutospacing="0"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color w:val="000000" w:themeColor="text1"/>
        </w:rPr>
        <w:t>Check that the name of the installation file is mysql_installer_community_V5.6.21.1_setup.1418020972.msi</w:t>
      </w:r>
    </w:p>
    <w:p w14:paraId="5C3FDE19" w14:textId="49456424" w:rsidR="003C1BB7" w:rsidRPr="00F45807" w:rsidRDefault="003C1BB7" w:rsidP="00FC64B7">
      <w:pPr>
        <w:pStyle w:val="NormalWeb"/>
        <w:shd w:val="clear" w:color="auto" w:fill="FFFFFF"/>
        <w:spacing w:before="0" w:beforeAutospacing="0" w:after="390" w:afterAutospacing="0"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color w:val="000000" w:themeColor="text1"/>
        </w:rPr>
        <w:t>To install MySQL using the MySQL installer, double-click on the MySQL installer file and follow the steps below:</w:t>
      </w:r>
    </w:p>
    <w:p w14:paraId="061F8F66" w14:textId="5D69EB16" w:rsidR="00851456" w:rsidRPr="00F45807" w:rsidRDefault="00851456" w:rsidP="00FC64B7">
      <w:pPr>
        <w:pStyle w:val="NormalWeb"/>
        <w:shd w:val="clear" w:color="auto" w:fill="FFFFFF"/>
        <w:spacing w:before="0" w:beforeAutospacing="0" w:after="390" w:afterAutospacing="0" w:line="360" w:lineRule="auto"/>
        <w:rPr>
          <w:rFonts w:ascii="Arial" w:hAnsi="Arial" w:cs="Arial"/>
          <w:color w:val="000000" w:themeColor="text1"/>
          <w:sz w:val="23"/>
          <w:szCs w:val="23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A58A90B" wp14:editId="3FC694A7">
            <wp:extent cx="5278120" cy="197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A0C8" w14:textId="4C0C42DD" w:rsidR="0018254B" w:rsidRPr="00F45807" w:rsidRDefault="0018254B" w:rsidP="00FC64B7">
      <w:pPr>
        <w:pStyle w:val="NormalWeb"/>
        <w:shd w:val="clear" w:color="auto" w:fill="FFFFFF"/>
        <w:spacing w:before="0" w:beforeAutospacing="0" w:after="390" w:afterAutospacing="0" w:line="360" w:lineRule="auto"/>
        <w:rPr>
          <w:rFonts w:ascii="Arial" w:hAnsi="Arial" w:cs="Arial"/>
          <w:color w:val="000000" w:themeColor="text1"/>
          <w:sz w:val="23"/>
          <w:szCs w:val="23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D6DF1AE" wp14:editId="38700C64">
            <wp:extent cx="5278120" cy="197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859F" w14:textId="1BBBC87B" w:rsidR="003C1BB7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License Agreement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page, click the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I accept the </w:t>
      </w:r>
      <w:r w:rsidRPr="00F45807">
        <w:rPr>
          <w:rStyle w:val="sp-highlight-term"/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license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terms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box and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E06CD3C" w14:textId="35FC3344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27478196" w14:textId="7D430EB6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1098574D" w14:textId="0046B831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078DB3E" wp14:editId="23549E39">
            <wp:extent cx="5278120" cy="3942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90C0" w14:textId="6EC630F2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450958C" w14:textId="43EB5D2F" w:rsidR="005F026B" w:rsidRPr="00F45807" w:rsidRDefault="005F026B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Choosing a Setup Type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page. select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Sever only 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and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785DDC94" w14:textId="43E41B9E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21044DFF" w14:textId="298D8968" w:rsidR="00DA6D8D" w:rsidRPr="00F45807" w:rsidRDefault="001A79C3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AC951B6" wp14:editId="0E67783E">
            <wp:extent cx="5278120" cy="3942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6A5" w14:textId="02A8347D" w:rsidR="00A166DB" w:rsidRPr="00F45807" w:rsidRDefault="0098561D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Installation Progress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F45807"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page, click</w:t>
      </w:r>
      <w:r w:rsidR="00A166DB"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“Execute” to install the MySQL server.</w:t>
      </w:r>
    </w:p>
    <w:p w14:paraId="1C28CBCC" w14:textId="641F1C7C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894B6E9" w14:textId="1B76E836" w:rsidR="00DA6D8D" w:rsidRPr="00F45807" w:rsidRDefault="00B87C81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9C43724" wp14:editId="13ADAD9D">
            <wp:extent cx="5278120" cy="3942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23E1" w14:textId="3D431954" w:rsidR="0098561D" w:rsidRPr="00F45807" w:rsidRDefault="0098561D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Once MySQL server is installed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</w:p>
    <w:p w14:paraId="0982112D" w14:textId="5DD9A018" w:rsidR="00A166DB" w:rsidRPr="00F45807" w:rsidRDefault="00A166DB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0DFB421" w14:textId="3C3AAF92" w:rsidR="00A166DB" w:rsidRPr="00F45807" w:rsidRDefault="00A166DB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E513864" wp14:editId="00E9DBE8">
            <wp:extent cx="5278120" cy="39420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4FFA" w14:textId="12AD50DB" w:rsidR="00A67B02" w:rsidRPr="00F45807" w:rsidRDefault="00A67B02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E038B4C" wp14:editId="1C67520C">
            <wp:extent cx="5278120" cy="39420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7336" w14:textId="7DE1902C" w:rsidR="00DA6D8D" w:rsidRPr="00F45807" w:rsidRDefault="00CD5FEB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Configuration Overview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page,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to set</w:t>
      </w:r>
      <w:r w:rsidR="00583FC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up the configuration</w:t>
      </w:r>
    </w:p>
    <w:p w14:paraId="5612EC4F" w14:textId="2297D4A4" w:rsidR="00CD5FEB" w:rsidRPr="00F45807" w:rsidRDefault="00CD5FEB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BF07A57" wp14:editId="12174AA8">
            <wp:extent cx="5278120" cy="3942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679A" w14:textId="48158BF2" w:rsidR="00CD5FEB" w:rsidRPr="00F45807" w:rsidRDefault="00CD5FEB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 </w:t>
      </w:r>
      <w:r w:rsidRPr="00F45807">
        <w:rPr>
          <w:rStyle w:val="sp-highlight-term"/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MySQL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Server Configuration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 (1/3), make sure the default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Port Number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is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3306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keep all the defaults and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40D2BB2D" w14:textId="6DEB4C62" w:rsidR="00DA6D8D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F6AFF12" wp14:editId="095DC8C1">
            <wp:extent cx="5278120" cy="39420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353F" w14:textId="03FBB281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 next </w:t>
      </w:r>
      <w:r w:rsidRPr="00F45807">
        <w:rPr>
          <w:rStyle w:val="sp-highlight-term"/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MySQL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Server Configuration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 (2/3), choose a password for the root user, type it in, and write it down so you have it for future, then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4DB765FA" w14:textId="5007C199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549AD85B" w14:textId="40482C3E" w:rsidR="0018412E" w:rsidRPr="00F45807" w:rsidRDefault="000E07D4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BD60B3C" wp14:editId="457D15C5">
            <wp:extent cx="5278120" cy="39420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8AF" w14:textId="337AFC94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10388CCA" w14:textId="676A33C0" w:rsidR="00FE4DB7" w:rsidRPr="00F45807" w:rsidRDefault="00C24316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Make sure the following two items are selected by default:</w:t>
      </w:r>
    </w:p>
    <w:p w14:paraId="70502F81" w14:textId="55B7BF92" w:rsidR="00C24316" w:rsidRPr="00F45807" w:rsidRDefault="00C24316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Start the </w:t>
      </w:r>
      <w:r w:rsidRPr="00F45807">
        <w:rPr>
          <w:rStyle w:val="sp-highlight-term"/>
          <w:rFonts w:ascii="Arial" w:hAnsi="Arial" w:cs="Arial"/>
          <w:b/>
          <w:bCs/>
          <w:color w:val="000000" w:themeColor="text1"/>
          <w:sz w:val="24"/>
          <w:szCs w:val="24"/>
        </w:rPr>
        <w:t>MySQL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Server at System Startup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Standard System Account</w:t>
      </w:r>
    </w:p>
    <w:p w14:paraId="3BCB821A" w14:textId="77777777" w:rsidR="005924A6" w:rsidRPr="00F45807" w:rsidRDefault="005924A6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This installs </w:t>
      </w:r>
      <w:r w:rsidRPr="00F45807">
        <w:rPr>
          <w:rStyle w:val="sp-highlight-term"/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  <w:t>MySQL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as a Service and starts </w:t>
      </w:r>
      <w:r w:rsidRPr="00F45807">
        <w:rPr>
          <w:rStyle w:val="sp-highlight-term"/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  <w:t>MySQL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automatically each time you start your computer.</w:t>
      </w:r>
    </w:p>
    <w:p w14:paraId="4BD73C86" w14:textId="1B39B32E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F9B9EAA" w14:textId="6EF8C201" w:rsidR="00FE4DB7" w:rsidRPr="00F45807" w:rsidRDefault="00C24316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8378088" wp14:editId="0E18C5D5">
            <wp:extent cx="5278120" cy="39420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B14D" w14:textId="0129C01A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39BB52DA" w14:textId="7B36AA78" w:rsidR="00FE4DB7" w:rsidRPr="00F45807" w:rsidRDefault="009F756C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Click the “execute” button to apply the change.</w:t>
      </w:r>
    </w:p>
    <w:p w14:paraId="7B36BADF" w14:textId="1B58D7B2" w:rsidR="009F756C" w:rsidRPr="00F45807" w:rsidRDefault="009F756C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D9256D9" wp14:editId="4825D6FC">
            <wp:extent cx="5278120" cy="39420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9B23" w14:textId="14530155" w:rsidR="000C4D48" w:rsidRPr="00F45807" w:rsidRDefault="000C4D48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F66DAB1" w14:textId="4ABFB8C9" w:rsidR="0066481C" w:rsidRPr="00F45807" w:rsidRDefault="0066481C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Finish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 to close the </w:t>
      </w:r>
      <w:r w:rsidR="00E300F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izard and complete the installation</w:t>
      </w:r>
    </w:p>
    <w:p w14:paraId="3DBC6F74" w14:textId="47C82D43" w:rsidR="000C4D48" w:rsidRPr="00F45807" w:rsidRDefault="000C4D48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332B489" wp14:editId="3C4D0E6B">
            <wp:extent cx="5278120" cy="39420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444C" w14:textId="5437535B" w:rsidR="004861A2" w:rsidRPr="00F45807" w:rsidRDefault="004861A2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985B7C0" wp14:editId="6603D2A3">
            <wp:extent cx="5278120" cy="39420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247F" w14:textId="364C2B87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232EB336" w14:textId="519DD7F0" w:rsidR="0088552F" w:rsidRPr="00F45807" w:rsidRDefault="0088552F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2F71EA4E" w14:textId="55B61B12" w:rsidR="0088552F" w:rsidRPr="00F45807" w:rsidRDefault="0088552F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MySQL 5.6 Command Line Client</w:t>
      </w:r>
    </w:p>
    <w:p w14:paraId="25BFFFC1" w14:textId="51C35B17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4E8A623D" w14:textId="2DE792AE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A3629C0" w14:textId="0775AA33" w:rsidR="0088552F" w:rsidRPr="00F45807" w:rsidRDefault="0088552F" w:rsidP="00FC64B7">
      <w:pPr>
        <w:pStyle w:val="Heading2"/>
        <w:numPr>
          <w:ilvl w:val="1"/>
          <w:numId w:val="17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8" w:name="_Toc42468905"/>
      <w:r w:rsidRPr="00F45807">
        <w:rPr>
          <w:rFonts w:ascii="Arial" w:eastAsia="仿宋_GB2312" w:cs="Arial"/>
          <w:color w:val="000000" w:themeColor="text1"/>
          <w:sz w:val="24"/>
          <w:szCs w:val="24"/>
        </w:rPr>
        <w:t>Set Environment Variable</w:t>
      </w:r>
      <w:bookmarkEnd w:id="8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</w:t>
      </w:r>
    </w:p>
    <w:p w14:paraId="480F15BC" w14:textId="05C1A867" w:rsidR="00BB391F" w:rsidRPr="00F45807" w:rsidRDefault="00BB391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7A45C54E" w14:textId="72BB7683" w:rsidR="00BB391F" w:rsidRPr="00F45807" w:rsidRDefault="00BB391F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  <w:spacing w:val="-1"/>
        </w:rPr>
      </w:pPr>
      <w:r w:rsidRPr="00F45807">
        <w:rPr>
          <w:rFonts w:ascii="Arial" w:hAnsi="Arial" w:cs="Arial"/>
          <w:color w:val="000000" w:themeColor="text1"/>
          <w:spacing w:val="-1"/>
        </w:rPr>
        <w:t xml:space="preserve">Update system environment. In system variables, select the </w:t>
      </w:r>
      <w:r w:rsidR="0091198A" w:rsidRPr="00F45807">
        <w:rPr>
          <w:rFonts w:ascii="Arial" w:hAnsi="Arial" w:cs="Arial"/>
          <w:color w:val="000000" w:themeColor="text1"/>
          <w:spacing w:val="-1"/>
        </w:rPr>
        <w:t>“</w:t>
      </w:r>
      <w:r w:rsidRPr="00F45807">
        <w:rPr>
          <w:rFonts w:ascii="Arial" w:hAnsi="Arial" w:cs="Arial"/>
          <w:color w:val="000000" w:themeColor="text1"/>
          <w:spacing w:val="-1"/>
        </w:rPr>
        <w:t>path</w:t>
      </w:r>
      <w:r w:rsidR="0091198A" w:rsidRPr="00F45807">
        <w:rPr>
          <w:rFonts w:ascii="Arial" w:hAnsi="Arial" w:cs="Arial"/>
          <w:color w:val="000000" w:themeColor="text1"/>
          <w:spacing w:val="-1"/>
        </w:rPr>
        <w:t>”</w:t>
      </w:r>
      <w:r w:rsidRPr="00F45807">
        <w:rPr>
          <w:rFonts w:ascii="Arial" w:hAnsi="Arial" w:cs="Arial"/>
          <w:color w:val="000000" w:themeColor="text1"/>
          <w:spacing w:val="-1"/>
        </w:rPr>
        <w:t xml:space="preserve"> and then </w:t>
      </w:r>
      <w:r w:rsidR="0091198A" w:rsidRPr="00F45807">
        <w:rPr>
          <w:rFonts w:ascii="Arial" w:hAnsi="Arial" w:cs="Arial"/>
          <w:color w:val="000000" w:themeColor="text1"/>
          <w:spacing w:val="-1"/>
        </w:rPr>
        <w:t xml:space="preserve">click </w:t>
      </w:r>
      <w:r w:rsidR="00F4242B">
        <w:rPr>
          <w:rFonts w:ascii="Arial" w:hAnsi="Arial" w:cs="Arial"/>
          <w:color w:val="000000" w:themeColor="text1"/>
          <w:spacing w:val="-1"/>
        </w:rPr>
        <w:t xml:space="preserve">the </w:t>
      </w:r>
      <w:r w:rsidR="0091198A" w:rsidRPr="00F45807">
        <w:rPr>
          <w:rFonts w:ascii="Arial" w:hAnsi="Arial" w:cs="Arial"/>
          <w:color w:val="000000" w:themeColor="text1"/>
          <w:spacing w:val="-1"/>
        </w:rPr>
        <w:t>“</w:t>
      </w:r>
      <w:r w:rsidRPr="00F45807">
        <w:rPr>
          <w:rFonts w:ascii="Arial" w:hAnsi="Arial" w:cs="Arial"/>
          <w:color w:val="000000" w:themeColor="text1"/>
          <w:spacing w:val="-1"/>
        </w:rPr>
        <w:t>ed</w:t>
      </w:r>
      <w:r w:rsidR="0091198A" w:rsidRPr="00F45807">
        <w:rPr>
          <w:rFonts w:ascii="Arial" w:hAnsi="Arial" w:cs="Arial"/>
          <w:color w:val="000000" w:themeColor="text1"/>
          <w:spacing w:val="-1"/>
        </w:rPr>
        <w:t>i</w:t>
      </w:r>
      <w:r w:rsidRPr="00F45807">
        <w:rPr>
          <w:rFonts w:ascii="Arial" w:hAnsi="Arial" w:cs="Arial"/>
          <w:color w:val="000000" w:themeColor="text1"/>
          <w:spacing w:val="-1"/>
        </w:rPr>
        <w:t>t</w:t>
      </w:r>
      <w:r w:rsidR="0091198A" w:rsidRPr="00F45807">
        <w:rPr>
          <w:rFonts w:ascii="Arial" w:hAnsi="Arial" w:cs="Arial"/>
          <w:color w:val="000000" w:themeColor="text1"/>
          <w:spacing w:val="-1"/>
        </w:rPr>
        <w:t>” button</w:t>
      </w:r>
      <w:r w:rsidRPr="00F45807">
        <w:rPr>
          <w:rFonts w:ascii="Arial" w:hAnsi="Arial" w:cs="Arial"/>
          <w:color w:val="000000" w:themeColor="text1"/>
          <w:spacing w:val="-1"/>
        </w:rPr>
        <w:t>.</w:t>
      </w:r>
    </w:p>
    <w:p w14:paraId="71663D2C" w14:textId="76FABCD7" w:rsidR="00BB391F" w:rsidRPr="00F4242B" w:rsidRDefault="00BB391F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lang w:val="en-NZ"/>
        </w:rPr>
      </w:pPr>
    </w:p>
    <w:p w14:paraId="0C2B728E" w14:textId="1BBE8129" w:rsidR="0091198A" w:rsidRPr="00F45807" w:rsidRDefault="0091198A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66DC3AE" wp14:editId="2CAA7399">
            <wp:extent cx="5278120" cy="5722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0B2" w14:textId="199A216E" w:rsidR="00BB391F" w:rsidRPr="00F45807" w:rsidRDefault="00BB391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4D14CC72" w14:textId="3CA11AC4" w:rsidR="00FA212D" w:rsidRPr="00F45807" w:rsidRDefault="00FA212D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  <w:sz w:val="24"/>
          <w:szCs w:val="24"/>
        </w:rPr>
        <w:t>Open a new command prompt and type in (the installation directory of MySQL)”</w:t>
      </w:r>
      <w:r w:rsidR="008D79EE" w:rsidRPr="00F45807">
        <w:rPr>
          <w:rFonts w:ascii="Arial" w:hAnsi="Arial" w:cs="Arial"/>
          <w:color w:val="000000" w:themeColor="text1"/>
          <w:sz w:val="24"/>
          <w:szCs w:val="24"/>
        </w:rPr>
        <w:t>.</w:t>
      </w:r>
      <w:r w:rsidR="00F4580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D79EE" w:rsidRPr="00F45807">
        <w:rPr>
          <w:rFonts w:ascii="Arial" w:hAnsi="Arial" w:cs="Arial"/>
          <w:color w:val="000000" w:themeColor="text1"/>
          <w:sz w:val="24"/>
          <w:szCs w:val="24"/>
        </w:rPr>
        <w:t>F</w:t>
      </w:r>
      <w:r w:rsidR="006F2FB7" w:rsidRPr="00F45807">
        <w:rPr>
          <w:rFonts w:ascii="Arial" w:hAnsi="Arial" w:cs="Arial"/>
          <w:color w:val="000000" w:themeColor="text1"/>
          <w:sz w:val="24"/>
          <w:szCs w:val="24"/>
        </w:rPr>
        <w:t xml:space="preserve">or </w:t>
      </w:r>
      <w:r w:rsidR="00224D2A" w:rsidRPr="00F45807">
        <w:rPr>
          <w:rFonts w:ascii="Arial" w:hAnsi="Arial" w:cs="Arial"/>
          <w:color w:val="000000" w:themeColor="text1"/>
          <w:sz w:val="24"/>
          <w:szCs w:val="24"/>
        </w:rPr>
        <w:t>instance,</w:t>
      </w:r>
      <w:r w:rsidR="006F2FB7" w:rsidRPr="00F45807">
        <w:rPr>
          <w:rFonts w:ascii="Arial" w:hAnsi="Arial" w:cs="Arial"/>
          <w:color w:val="000000" w:themeColor="text1"/>
          <w:sz w:val="24"/>
          <w:szCs w:val="24"/>
        </w:rPr>
        <w:t xml:space="preserve"> the installation directory is “C:\Program Files\MySQL\</w:t>
      </w:r>
      <w:r w:rsidR="00F4580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F2FB7" w:rsidRPr="00F45807">
        <w:rPr>
          <w:rFonts w:ascii="Arial" w:hAnsi="Arial" w:cs="Arial"/>
          <w:color w:val="000000" w:themeColor="text1"/>
          <w:sz w:val="24"/>
          <w:szCs w:val="24"/>
        </w:rPr>
        <w:t>MySQL Server 5.6\bin”</w:t>
      </w:r>
    </w:p>
    <w:p w14:paraId="27F2F2DB" w14:textId="49ACE3D9" w:rsidR="00FE4DB7" w:rsidRPr="00F45807" w:rsidRDefault="009D58DC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8ADD8F9" wp14:editId="7C55ACFC">
            <wp:extent cx="5278120" cy="5722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BD06" w14:textId="28034548" w:rsidR="00C17951" w:rsidRPr="00F45807" w:rsidRDefault="00C17951" w:rsidP="00FC64B7">
      <w:pPr>
        <w:pStyle w:val="Heading2"/>
        <w:numPr>
          <w:ilvl w:val="1"/>
          <w:numId w:val="17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9" w:name="_Toc42468906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Validation the effectiveness of </w:t>
      </w:r>
      <w:r w:rsidR="00DD1CC8" w:rsidRPr="00F45807">
        <w:rPr>
          <w:rFonts w:ascii="Arial" w:eastAsia="仿宋_GB2312" w:cs="Arial"/>
          <w:color w:val="000000" w:themeColor="text1"/>
          <w:sz w:val="24"/>
          <w:szCs w:val="24"/>
        </w:rPr>
        <w:t>MySQL</w:t>
      </w:r>
      <w:bookmarkEnd w:id="9"/>
    </w:p>
    <w:p w14:paraId="0848F535" w14:textId="2E9995B5" w:rsidR="00FE4DB7" w:rsidRPr="00224D2A" w:rsidRDefault="003A7B66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 xml:space="preserve">Open Command Prompt (make sure you </w:t>
      </w:r>
      <w:r w:rsidR="00621448">
        <w:rPr>
          <w:rFonts w:ascii="Arial" w:hAnsi="Arial" w:cs="Arial"/>
          <w:color w:val="000000" w:themeColor="text1"/>
          <w:spacing w:val="-1"/>
          <w:sz w:val="24"/>
          <w:szCs w:val="24"/>
        </w:rPr>
        <w:t>r</w:t>
      </w:r>
      <w:r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>un as administrator) and type in “</w:t>
      </w:r>
      <w:proofErr w:type="spellStart"/>
      <w:r w:rsidR="00E25BAB"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>m</w:t>
      </w:r>
      <w:r w:rsidR="00BD73AB">
        <w:rPr>
          <w:rFonts w:ascii="Arial" w:hAnsi="Arial" w:cs="Arial"/>
          <w:color w:val="000000" w:themeColor="text1"/>
          <w:spacing w:val="-1"/>
          <w:sz w:val="24"/>
          <w:szCs w:val="24"/>
        </w:rPr>
        <w:t>y</w:t>
      </w:r>
      <w:r w:rsidR="00E25BAB"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>sql</w:t>
      </w:r>
      <w:proofErr w:type="spellEnd"/>
      <w:r w:rsidR="00E25BAB"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 xml:space="preserve"> -u root -p</w:t>
      </w:r>
      <w:r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>”.</w:t>
      </w:r>
    </w:p>
    <w:p w14:paraId="2C071EA6" w14:textId="4E2DFE63" w:rsidR="00FE4DB7" w:rsidRPr="00F45807" w:rsidRDefault="00273EA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413093" wp14:editId="0EEECBE9">
            <wp:extent cx="5278120" cy="5600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0AB5" w14:textId="37939ADB" w:rsidR="00FF59E1" w:rsidRPr="00224D2A" w:rsidRDefault="00FF59E1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224D2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The system asks to type the password. </w:t>
      </w:r>
    </w:p>
    <w:p w14:paraId="47A0CE05" w14:textId="77777777" w:rsidR="00FF59E1" w:rsidRPr="00224D2A" w:rsidRDefault="00FF59E1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3CA2720" w14:textId="2FD388EB" w:rsidR="00FE4DB7" w:rsidRPr="00224D2A" w:rsidRDefault="00FF59E1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224D2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 xml:space="preserve">If </w:t>
      </w:r>
      <w:r w:rsidR="00357AA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the </w:t>
      </w:r>
      <w:r w:rsidRPr="00224D2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screen shows as the following, that means the MySQL installation was successful.</w:t>
      </w:r>
    </w:p>
    <w:p w14:paraId="49222FD3" w14:textId="3DD277E7" w:rsidR="00FE4DB7" w:rsidRPr="00F45807" w:rsidRDefault="00FF59E1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4EA68B" wp14:editId="5B53C403">
            <wp:extent cx="5278120" cy="20980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25F6" w14:textId="35EC30C0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116FC2F" w14:textId="29D56706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50F6637B" w14:textId="14341509" w:rsidR="006C66C6" w:rsidRPr="00F45807" w:rsidRDefault="009166CA" w:rsidP="00FC64B7">
      <w:pPr>
        <w:pStyle w:val="Heading2"/>
        <w:numPr>
          <w:ilvl w:val="1"/>
          <w:numId w:val="17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10" w:name="_Toc42468907"/>
      <w:r w:rsidRPr="00F45807">
        <w:rPr>
          <w:rFonts w:ascii="Arial" w:eastAsia="仿宋_GB2312" w:cs="Arial"/>
          <w:color w:val="000000" w:themeColor="text1"/>
          <w:sz w:val="24"/>
          <w:szCs w:val="24"/>
        </w:rPr>
        <w:t>Initialize data</w:t>
      </w:r>
      <w:bookmarkEnd w:id="10"/>
    </w:p>
    <w:p w14:paraId="53E335E2" w14:textId="56022B51" w:rsidR="00CC3A8A" w:rsidRPr="00224D2A" w:rsidRDefault="002D6AB3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24D2A">
        <w:rPr>
          <w:rFonts w:ascii="Arial" w:hAnsi="Arial" w:cs="Arial"/>
          <w:color w:val="000000" w:themeColor="text1"/>
          <w:sz w:val="24"/>
          <w:szCs w:val="24"/>
        </w:rPr>
        <w:t>Run the “Initialize data.bat”</w:t>
      </w:r>
      <w:r w:rsidR="00CC3A8A" w:rsidRPr="00224D2A">
        <w:rPr>
          <w:rFonts w:ascii="Arial" w:hAnsi="Arial" w:cs="Arial"/>
          <w:color w:val="000000" w:themeColor="text1"/>
          <w:sz w:val="24"/>
          <w:szCs w:val="24"/>
        </w:rPr>
        <w:t xml:space="preserve"> and then type the password of the database;</w:t>
      </w:r>
    </w:p>
    <w:p w14:paraId="2D17B76A" w14:textId="5B73CC97" w:rsidR="002D6AB3" w:rsidRPr="00F45807" w:rsidRDefault="002D6AB3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224D2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FF27347" wp14:editId="02F27761">
            <wp:extent cx="5278120" cy="1047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D0F6" w14:textId="1C219F7C" w:rsidR="00214BFF" w:rsidRPr="00224D2A" w:rsidRDefault="00224D2A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 w:hint="eastAsia"/>
          <w:color w:val="000000" w:themeColor="text1"/>
          <w:sz w:val="24"/>
          <w:szCs w:val="24"/>
        </w:rPr>
        <w:t>It</w:t>
      </w:r>
      <w:r w:rsidR="00987CE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E7673" w:rsidRPr="00224D2A">
        <w:rPr>
          <w:rFonts w:ascii="Arial" w:hAnsi="Arial" w:cs="Arial"/>
          <w:color w:val="000000" w:themeColor="text1"/>
          <w:sz w:val="24"/>
          <w:szCs w:val="24"/>
        </w:rPr>
        <w:t>will be automatically installed</w:t>
      </w:r>
    </w:p>
    <w:p w14:paraId="4124FCA9" w14:textId="6905FACF" w:rsidR="00235CDE" w:rsidRPr="00F45807" w:rsidRDefault="00FE7673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color w:val="000000" w:themeColor="text1"/>
        </w:rPr>
        <w:t xml:space="preserve"> </w:t>
      </w:r>
    </w:p>
    <w:p w14:paraId="60ECC4A0" w14:textId="6FEA4181" w:rsidR="006972EA" w:rsidRPr="00F45807" w:rsidRDefault="003B5175" w:rsidP="00FC64B7">
      <w:pPr>
        <w:pStyle w:val="Heading1"/>
        <w:pageBreakBefore/>
        <w:numPr>
          <w:ilvl w:val="0"/>
          <w:numId w:val="16"/>
        </w:numPr>
        <w:spacing w:line="360" w:lineRule="auto"/>
        <w:jc w:val="both"/>
        <w:rPr>
          <w:rFonts w:ascii="Arial" w:eastAsia="仿宋_GB2312" w:hAnsi="Arial" w:cs="Arial"/>
          <w:color w:val="000000" w:themeColor="text1"/>
          <w:sz w:val="28"/>
          <w:szCs w:val="28"/>
        </w:rPr>
      </w:pPr>
      <w:bookmarkStart w:id="11" w:name="_Toc42468908"/>
      <w:r w:rsidRPr="00F45807">
        <w:rPr>
          <w:rFonts w:ascii="Arial" w:eastAsia="仿宋_GB2312" w:hAnsi="Arial" w:cs="Arial"/>
          <w:color w:val="000000" w:themeColor="text1"/>
          <w:sz w:val="28"/>
          <w:szCs w:val="28"/>
        </w:rPr>
        <w:lastRenderedPageBreak/>
        <w:t>Tomcat</w:t>
      </w:r>
      <w:bookmarkEnd w:id="11"/>
      <w:r w:rsidR="006C66C6" w:rsidRPr="00F45807">
        <w:rPr>
          <w:rFonts w:ascii="Arial" w:eastAsia="仿宋_GB2312" w:hAnsi="Arial" w:cs="Arial"/>
          <w:color w:val="000000" w:themeColor="text1"/>
          <w:sz w:val="28"/>
          <w:szCs w:val="28"/>
        </w:rPr>
        <w:t xml:space="preserve"> </w:t>
      </w:r>
    </w:p>
    <w:p w14:paraId="08DFE4F5" w14:textId="105F3E7C" w:rsidR="003578E0" w:rsidRPr="00F45807" w:rsidRDefault="003578E0" w:rsidP="00FC64B7">
      <w:pPr>
        <w:pStyle w:val="Heading2"/>
        <w:numPr>
          <w:ilvl w:val="1"/>
          <w:numId w:val="16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12" w:name="_Toc42468909"/>
      <w:r w:rsidRPr="00F45807">
        <w:rPr>
          <w:rFonts w:ascii="Arial" w:eastAsia="仿宋_GB2312" w:cs="Arial"/>
          <w:color w:val="000000" w:themeColor="text1"/>
          <w:sz w:val="24"/>
          <w:szCs w:val="24"/>
        </w:rPr>
        <w:t>installs</w:t>
      </w:r>
      <w:bookmarkEnd w:id="12"/>
    </w:p>
    <w:p w14:paraId="1334B63B" w14:textId="33C3F101" w:rsidR="00675534" w:rsidRPr="00E07F3A" w:rsidRDefault="00675534" w:rsidP="00FC64B7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color w:val="000000" w:themeColor="text1"/>
          <w:sz w:val="24"/>
          <w:szCs w:val="22"/>
        </w:rPr>
      </w:pPr>
      <w:r w:rsidRPr="00E07F3A">
        <w:rPr>
          <w:rFonts w:ascii="Arial" w:hAnsi="Arial" w:cs="Arial"/>
          <w:color w:val="000000" w:themeColor="text1"/>
          <w:sz w:val="24"/>
          <w:szCs w:val="22"/>
        </w:rPr>
        <w:t>Copy the tomcat directory provided by the project team to the server.</w:t>
      </w:r>
      <w:r w:rsidR="00C15B3A" w:rsidRPr="00E07F3A">
        <w:rPr>
          <w:rFonts w:ascii="Arial" w:hAnsi="Arial" w:cs="Arial"/>
          <w:color w:val="000000" w:themeColor="text1"/>
          <w:sz w:val="24"/>
          <w:szCs w:val="22"/>
        </w:rPr>
        <w:t xml:space="preserve"> The tomcat name is apache-tomcat-9.0.21</w:t>
      </w:r>
    </w:p>
    <w:p w14:paraId="7F018568" w14:textId="6516730E" w:rsidR="00F338D5" w:rsidRPr="00E07F3A" w:rsidRDefault="00F338D5" w:rsidP="00FC64B7">
      <w:pPr>
        <w:pStyle w:val="ListParagraph"/>
        <w:spacing w:line="360" w:lineRule="auto"/>
        <w:rPr>
          <w:rFonts w:ascii="Arial" w:hAnsi="Arial" w:cs="Arial"/>
          <w:color w:val="000000" w:themeColor="text1"/>
          <w:sz w:val="24"/>
          <w:szCs w:val="22"/>
        </w:rPr>
      </w:pPr>
      <w:r w:rsidRPr="00E07F3A">
        <w:rPr>
          <w:rFonts w:ascii="Arial" w:hAnsi="Arial" w:cs="Arial"/>
          <w:noProof/>
          <w:color w:val="000000" w:themeColor="text1"/>
          <w:sz w:val="24"/>
          <w:szCs w:val="22"/>
        </w:rPr>
        <w:drawing>
          <wp:inline distT="0" distB="0" distL="0" distR="0" wp14:anchorId="2948DB7F" wp14:editId="6B1950D4">
            <wp:extent cx="2800350" cy="361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0FE3" w14:textId="357BB75B" w:rsidR="00FB75B8" w:rsidRPr="00E07F3A" w:rsidRDefault="00FB75B8" w:rsidP="00FC64B7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color w:val="000000" w:themeColor="text1"/>
          <w:sz w:val="24"/>
          <w:szCs w:val="22"/>
        </w:rPr>
      </w:pPr>
      <w:r w:rsidRPr="00E07F3A">
        <w:rPr>
          <w:rFonts w:ascii="Arial" w:hAnsi="Arial" w:cs="Arial"/>
          <w:color w:val="000000" w:themeColor="text1"/>
          <w:sz w:val="24"/>
          <w:szCs w:val="22"/>
        </w:rPr>
        <w:t>Entry the tomcat directory/ apache-tomcat-9.0.21/bin and run startup.bat file.</w:t>
      </w:r>
    </w:p>
    <w:p w14:paraId="6635F293" w14:textId="5EF931D9" w:rsidR="00FB75B8" w:rsidRPr="00F45807" w:rsidRDefault="00FB75B8" w:rsidP="00FC64B7">
      <w:pPr>
        <w:pStyle w:val="ListParagraph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69B2C59" wp14:editId="1003C251">
            <wp:extent cx="5278120" cy="43160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3317" w14:textId="6B0748EC" w:rsidR="004C1AFF" w:rsidRPr="00E07F3A" w:rsidRDefault="00A9449F" w:rsidP="00FC64B7">
      <w:pPr>
        <w:pStyle w:val="ListParagraph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07F3A">
        <w:rPr>
          <w:rFonts w:ascii="Arial" w:hAnsi="Arial" w:cs="Arial"/>
          <w:color w:val="000000" w:themeColor="text1"/>
          <w:sz w:val="24"/>
          <w:szCs w:val="24"/>
        </w:rPr>
        <w:t>A few seconds later, the console shows the server has been started.</w:t>
      </w:r>
    </w:p>
    <w:p w14:paraId="3B0DC619" w14:textId="775CF609" w:rsidR="004C1AFF" w:rsidRPr="00F45807" w:rsidRDefault="004C1AFF" w:rsidP="00FC64B7">
      <w:pPr>
        <w:pStyle w:val="ListParagraph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184F094" wp14:editId="09A91F69">
            <wp:extent cx="5278120" cy="10083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D710" w14:textId="144BF530" w:rsidR="003578E0" w:rsidRPr="00F45807" w:rsidRDefault="003578E0" w:rsidP="00FC64B7">
      <w:pPr>
        <w:pStyle w:val="Heading2"/>
        <w:numPr>
          <w:ilvl w:val="1"/>
          <w:numId w:val="16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13" w:name="_Toc42468910"/>
      <w:r w:rsidRPr="00F45807">
        <w:rPr>
          <w:rFonts w:ascii="Arial" w:eastAsia="仿宋_GB2312" w:cs="Arial"/>
          <w:color w:val="000000" w:themeColor="text1"/>
          <w:sz w:val="24"/>
          <w:szCs w:val="24"/>
        </w:rPr>
        <w:t>Validation</w:t>
      </w:r>
      <w:bookmarkEnd w:id="13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</w:t>
      </w:r>
    </w:p>
    <w:p w14:paraId="4109E3D1" w14:textId="7B40AA35" w:rsidR="003B6E48" w:rsidRPr="00E07F3A" w:rsidRDefault="003B6E48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</w:rPr>
        <w:t xml:space="preserve"> </w:t>
      </w:r>
      <w:r w:rsidRPr="00E07F3A">
        <w:rPr>
          <w:rFonts w:ascii="Arial" w:hAnsi="Arial" w:cs="Arial"/>
          <w:color w:val="000000" w:themeColor="text1"/>
          <w:sz w:val="24"/>
          <w:szCs w:val="24"/>
        </w:rPr>
        <w:t>Open the browser and type the http://localhost:8080 in the address.</w:t>
      </w:r>
    </w:p>
    <w:p w14:paraId="55B26888" w14:textId="3AB73B72" w:rsidR="00F45807" w:rsidRPr="00E07F3A" w:rsidRDefault="00F45807" w:rsidP="00FC64B7">
      <w:pPr>
        <w:pStyle w:val="NormalIndent"/>
        <w:spacing w:line="360" w:lineRule="auto"/>
        <w:ind w:firstLine="0"/>
        <w:rPr>
          <w:rFonts w:ascii="Arial" w:hAnsi="Arial" w:cs="Arial"/>
          <w:color w:val="000000" w:themeColor="text1"/>
          <w:sz w:val="24"/>
          <w:szCs w:val="24"/>
        </w:rPr>
      </w:pPr>
      <w:r w:rsidRPr="00E07F3A">
        <w:rPr>
          <w:rFonts w:ascii="Arial" w:hAnsi="Arial" w:cs="Arial"/>
          <w:color w:val="000000" w:themeColor="text1"/>
          <w:sz w:val="24"/>
          <w:szCs w:val="24"/>
        </w:rPr>
        <w:tab/>
        <w:t xml:space="preserve"> If it can show the main </w:t>
      </w:r>
      <w:r w:rsidR="00BB6E9B" w:rsidRPr="00E07F3A">
        <w:rPr>
          <w:rFonts w:ascii="Arial" w:hAnsi="Arial" w:cs="Arial"/>
          <w:color w:val="000000" w:themeColor="text1"/>
          <w:sz w:val="24"/>
          <w:szCs w:val="24"/>
        </w:rPr>
        <w:t>page,</w:t>
      </w:r>
      <w:r w:rsidRPr="00E07F3A">
        <w:rPr>
          <w:rFonts w:ascii="Arial" w:hAnsi="Arial" w:cs="Arial"/>
          <w:color w:val="000000" w:themeColor="text1"/>
          <w:sz w:val="24"/>
          <w:szCs w:val="24"/>
        </w:rPr>
        <w:t xml:space="preserve"> this means the server start successful.</w:t>
      </w:r>
    </w:p>
    <w:p w14:paraId="35190EE7" w14:textId="6F648CF4" w:rsidR="001F75E7" w:rsidRPr="00F45807" w:rsidRDefault="001F75E7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F804CB2" wp14:editId="7CF8D475">
            <wp:extent cx="5278120" cy="3321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6223" w14:textId="77777777" w:rsidR="003B6E48" w:rsidRPr="00F45807" w:rsidRDefault="003B6E48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1114813A" w14:textId="456E26F7" w:rsidR="00754D11" w:rsidRPr="00F45807" w:rsidRDefault="00754D11" w:rsidP="00FC64B7">
      <w:pPr>
        <w:pStyle w:val="Text-2312"/>
        <w:spacing w:line="360" w:lineRule="auto"/>
        <w:rPr>
          <w:rFonts w:ascii="Arial" w:eastAsia="仿宋_GB2312" w:hAnsi="Arial" w:cs="Arial"/>
          <w:color w:val="000000" w:themeColor="text1"/>
          <w:sz w:val="28"/>
          <w:szCs w:val="28"/>
        </w:rPr>
      </w:pPr>
    </w:p>
    <w:sectPr w:rsidR="00754D11" w:rsidRPr="00F45807" w:rsidSect="0087090F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008D40" w14:textId="77777777" w:rsidR="001C70EB" w:rsidRDefault="001C70EB">
      <w:r>
        <w:separator/>
      </w:r>
    </w:p>
  </w:endnote>
  <w:endnote w:type="continuationSeparator" w:id="0">
    <w:p w14:paraId="35C5483E" w14:textId="77777777" w:rsidR="001C70EB" w:rsidRDefault="001C7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default"/>
    <w:sig w:usb0="00000001" w:usb1="080E0000" w:usb2="00000010" w:usb3="00000000" w:csb0="0004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700979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A625C0" w14:textId="05E2E216" w:rsidR="00FB463F" w:rsidRDefault="00FB463F" w:rsidP="00DC5DD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0301B2B" w14:textId="77777777" w:rsidR="00FB463F" w:rsidRDefault="00FB463F" w:rsidP="00FB463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063808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B9454F0" w14:textId="59A026E1" w:rsidR="00FB463F" w:rsidRDefault="00FB463F" w:rsidP="00DC5DD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5EC064F" w14:textId="77777777" w:rsidR="00754D11" w:rsidRDefault="00754D11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78655" w14:textId="77777777" w:rsidR="00A138AE" w:rsidRDefault="00A138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3F7A2" w14:textId="77777777" w:rsidR="001C70EB" w:rsidRDefault="001C70EB">
      <w:r>
        <w:separator/>
      </w:r>
    </w:p>
  </w:footnote>
  <w:footnote w:type="continuationSeparator" w:id="0">
    <w:p w14:paraId="2F10677E" w14:textId="77777777" w:rsidR="001C70EB" w:rsidRDefault="001C70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73E22" w14:textId="77777777" w:rsidR="00A138AE" w:rsidRDefault="00A138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97C151" w14:textId="7BCCE58E" w:rsidR="00FB463F" w:rsidRPr="00464F89" w:rsidRDefault="00FB463F" w:rsidP="00FB463F">
    <w:pPr>
      <w:pStyle w:val="Header"/>
      <w:rPr>
        <w:b/>
        <w:bCs/>
        <w:sz w:val="40"/>
        <w:szCs w:val="40"/>
      </w:rPr>
    </w:pPr>
    <w:bookmarkStart w:id="14" w:name="OLE_LINK3"/>
    <w:bookmarkStart w:id="15" w:name="OLE_LINK11"/>
    <w:r>
      <w:rPr>
        <w:b/>
        <w:bCs/>
        <w:sz w:val="40"/>
        <w:szCs w:val="40"/>
      </w:rPr>
      <w:t>Charity</w:t>
    </w:r>
    <w:r w:rsidRPr="00464F89">
      <w:rPr>
        <w:b/>
        <w:bCs/>
        <w:sz w:val="40"/>
        <w:szCs w:val="40"/>
      </w:rPr>
      <w:t xml:space="preserve"> Second-hand Online Store</w:t>
    </w:r>
  </w:p>
  <w:p w14:paraId="1CE001C4" w14:textId="0B474933" w:rsidR="00FB463F" w:rsidRPr="00464F89" w:rsidRDefault="00A138AE" w:rsidP="00FB463F">
    <w:pPr>
      <w:pStyle w:val="Header"/>
      <w:rPr>
        <w:sz w:val="40"/>
        <w:szCs w:val="40"/>
      </w:rPr>
    </w:pPr>
    <w:r>
      <w:rPr>
        <w:sz w:val="40"/>
        <w:szCs w:val="40"/>
      </w:rPr>
      <w:t>Installation Manual</w:t>
    </w:r>
  </w:p>
  <w:bookmarkEnd w:id="14"/>
  <w:bookmarkEnd w:id="15"/>
  <w:p w14:paraId="14B74CA2" w14:textId="10071C14" w:rsidR="00FB463F" w:rsidRDefault="00FB463F">
    <w:pPr>
      <w:pStyle w:val="Header"/>
    </w:pPr>
  </w:p>
  <w:p w14:paraId="2971EDE9" w14:textId="6E8531D4" w:rsidR="00754D11" w:rsidRPr="00A565AF" w:rsidRDefault="00754D11" w:rsidP="00A565AF">
    <w:pPr>
      <w:pStyle w:val="Header"/>
      <w:jc w:val="both"/>
      <w:rPr>
        <w:rFonts w:ascii="宋体" w:hAnsi="宋体"/>
        <w:sz w:val="21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DA8D8C" w14:textId="6DFC267C" w:rsidR="00754D11" w:rsidRDefault="00765521" w:rsidP="0087090F">
    <w:pPr>
      <w:pStyle w:val="Header"/>
      <w:jc w:val="both"/>
    </w:pPr>
    <w:bookmarkStart w:id="16" w:name="OLE_LINK4"/>
    <w:r>
      <w:rPr>
        <w:noProof/>
      </w:rPr>
      <w:drawing>
        <wp:inline distT="0" distB="0" distL="0" distR="0" wp14:anchorId="795BE2EF" wp14:editId="63D142CA">
          <wp:extent cx="1709420" cy="3175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9420" cy="317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16"/>
    <w:r w:rsidR="0087090F">
      <w:rPr>
        <w:rFonts w:hint="eastAsia"/>
      </w:rPr>
      <w:tab/>
    </w:r>
    <w:r w:rsidR="0087090F">
      <w:rPr>
        <w:rFonts w:hint="eastAsia"/>
      </w:rPr>
      <w:tab/>
    </w:r>
    <w:r w:rsidR="00754D11">
      <w:rPr>
        <w:rFonts w:hint="eastAsia"/>
      </w:rPr>
      <w:t>系统测试</w:t>
    </w:r>
    <w:r w:rsidR="009C3CEF">
      <w:rPr>
        <w:rFonts w:hint="eastAsia"/>
      </w:rPr>
      <w:t>方案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E214E"/>
    <w:multiLevelType w:val="multilevel"/>
    <w:tmpl w:val="E1F41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853FCE"/>
    <w:multiLevelType w:val="hybridMultilevel"/>
    <w:tmpl w:val="FDD6B0B2"/>
    <w:lvl w:ilvl="0" w:tplc="7598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02DF4"/>
    <w:multiLevelType w:val="hybridMultilevel"/>
    <w:tmpl w:val="8A5A13D0"/>
    <w:lvl w:ilvl="0" w:tplc="3F224542">
      <w:start w:val="1"/>
      <w:numFmt w:val="decimal"/>
      <w:lvlText w:val="%1.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3" w15:restartNumberingAfterBreak="0">
    <w:nsid w:val="13695E06"/>
    <w:multiLevelType w:val="multilevel"/>
    <w:tmpl w:val="BA001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F458BF"/>
    <w:multiLevelType w:val="multilevel"/>
    <w:tmpl w:val="8B7469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9536D8"/>
    <w:multiLevelType w:val="multilevel"/>
    <w:tmpl w:val="989C0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741F03"/>
    <w:multiLevelType w:val="singleLevel"/>
    <w:tmpl w:val="04090009"/>
    <w:lvl w:ilvl="0">
      <w:start w:val="1"/>
      <w:numFmt w:val="bullet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7" w15:restartNumberingAfterBreak="0">
    <w:nsid w:val="1F63481C"/>
    <w:multiLevelType w:val="multilevel"/>
    <w:tmpl w:val="55C6ED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F663D2D"/>
    <w:multiLevelType w:val="singleLevel"/>
    <w:tmpl w:val="04090009"/>
    <w:lvl w:ilvl="0">
      <w:start w:val="1"/>
      <w:numFmt w:val="bullet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9" w15:restartNumberingAfterBreak="0">
    <w:nsid w:val="227B7EC4"/>
    <w:multiLevelType w:val="hybridMultilevel"/>
    <w:tmpl w:val="6CC2B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F04E0"/>
    <w:multiLevelType w:val="multilevel"/>
    <w:tmpl w:val="8054A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F769ED"/>
    <w:multiLevelType w:val="multilevel"/>
    <w:tmpl w:val="D188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417DA6"/>
    <w:multiLevelType w:val="multilevel"/>
    <w:tmpl w:val="5314AD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18B2BCF"/>
    <w:multiLevelType w:val="hybridMultilevel"/>
    <w:tmpl w:val="E49A94FC"/>
    <w:lvl w:ilvl="0" w:tplc="7598AF24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AFA2975"/>
    <w:multiLevelType w:val="multilevel"/>
    <w:tmpl w:val="1B5CF074"/>
    <w:lvl w:ilvl="0">
      <w:start w:val="1"/>
      <w:numFmt w:val="decimal"/>
      <w:lvlText w:val="%1."/>
      <w:lvlJc w:val="left"/>
      <w:pPr>
        <w:ind w:left="720" w:hanging="360"/>
      </w:pPr>
      <w:rPr>
        <w:rFonts w:eastAsia="仿宋_GB2312"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0880378"/>
    <w:multiLevelType w:val="multilevel"/>
    <w:tmpl w:val="7862E2D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6" w15:restartNumberingAfterBreak="0">
    <w:nsid w:val="71F17173"/>
    <w:multiLevelType w:val="multilevel"/>
    <w:tmpl w:val="5314AD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DD07681"/>
    <w:multiLevelType w:val="hybridMultilevel"/>
    <w:tmpl w:val="1B142BB6"/>
    <w:lvl w:ilvl="0" w:tplc="7598AF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"/>
  </w:num>
  <w:num w:numId="5">
    <w:abstractNumId w:val="13"/>
  </w:num>
  <w:num w:numId="6">
    <w:abstractNumId w:val="7"/>
  </w:num>
  <w:num w:numId="7">
    <w:abstractNumId w:val="17"/>
  </w:num>
  <w:num w:numId="8">
    <w:abstractNumId w:val="15"/>
  </w:num>
  <w:num w:numId="9">
    <w:abstractNumId w:val="16"/>
  </w:num>
  <w:num w:numId="10">
    <w:abstractNumId w:val="5"/>
  </w:num>
  <w:num w:numId="11">
    <w:abstractNumId w:val="11"/>
  </w:num>
  <w:num w:numId="12">
    <w:abstractNumId w:val="3"/>
  </w:num>
  <w:num w:numId="13">
    <w:abstractNumId w:val="0"/>
  </w:num>
  <w:num w:numId="14">
    <w:abstractNumId w:val="10"/>
  </w:num>
  <w:num w:numId="15">
    <w:abstractNumId w:val="12"/>
  </w:num>
  <w:num w:numId="16">
    <w:abstractNumId w:val="14"/>
  </w:num>
  <w:num w:numId="17">
    <w:abstractNumId w:val="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3Mjc3tzQxsjQ2tTBW0lEKTi0uzszPAykwNKgFAN222rktAAAA"/>
  </w:docVars>
  <w:rsids>
    <w:rsidRoot w:val="00EE5CB1"/>
    <w:rsid w:val="00007ADA"/>
    <w:rsid w:val="00064EAB"/>
    <w:rsid w:val="0007223D"/>
    <w:rsid w:val="00075A11"/>
    <w:rsid w:val="000875C1"/>
    <w:rsid w:val="000A1208"/>
    <w:rsid w:val="000B4F80"/>
    <w:rsid w:val="000C0D59"/>
    <w:rsid w:val="000C4D48"/>
    <w:rsid w:val="000C5DED"/>
    <w:rsid w:val="000D1324"/>
    <w:rsid w:val="000D304D"/>
    <w:rsid w:val="000E07D4"/>
    <w:rsid w:val="000E2587"/>
    <w:rsid w:val="000F295E"/>
    <w:rsid w:val="00103447"/>
    <w:rsid w:val="00117618"/>
    <w:rsid w:val="00121088"/>
    <w:rsid w:val="00125ACF"/>
    <w:rsid w:val="001305F4"/>
    <w:rsid w:val="001462F8"/>
    <w:rsid w:val="00146FDB"/>
    <w:rsid w:val="001736B4"/>
    <w:rsid w:val="00175ADE"/>
    <w:rsid w:val="0018254B"/>
    <w:rsid w:val="0018412E"/>
    <w:rsid w:val="001910FA"/>
    <w:rsid w:val="00192943"/>
    <w:rsid w:val="001A79C3"/>
    <w:rsid w:val="001B0F1B"/>
    <w:rsid w:val="001C70EB"/>
    <w:rsid w:val="001E749C"/>
    <w:rsid w:val="001F45A8"/>
    <w:rsid w:val="001F75E7"/>
    <w:rsid w:val="0020791C"/>
    <w:rsid w:val="00214914"/>
    <w:rsid w:val="00214BFF"/>
    <w:rsid w:val="00224D2A"/>
    <w:rsid w:val="00230A92"/>
    <w:rsid w:val="00232936"/>
    <w:rsid w:val="00235CDE"/>
    <w:rsid w:val="0025243D"/>
    <w:rsid w:val="002649E7"/>
    <w:rsid w:val="00266277"/>
    <w:rsid w:val="00272886"/>
    <w:rsid w:val="00273EA7"/>
    <w:rsid w:val="002A19A0"/>
    <w:rsid w:val="002B4CA8"/>
    <w:rsid w:val="002C2ECF"/>
    <w:rsid w:val="002C775F"/>
    <w:rsid w:val="002D6AB3"/>
    <w:rsid w:val="002F45FA"/>
    <w:rsid w:val="003030E5"/>
    <w:rsid w:val="00320A26"/>
    <w:rsid w:val="00337D40"/>
    <w:rsid w:val="00356B2C"/>
    <w:rsid w:val="003578E0"/>
    <w:rsid w:val="00357AA4"/>
    <w:rsid w:val="00385509"/>
    <w:rsid w:val="003872F7"/>
    <w:rsid w:val="003920CF"/>
    <w:rsid w:val="0039336C"/>
    <w:rsid w:val="00396F3E"/>
    <w:rsid w:val="003A7B66"/>
    <w:rsid w:val="003B28DF"/>
    <w:rsid w:val="003B5175"/>
    <w:rsid w:val="003B6E48"/>
    <w:rsid w:val="003C1BB7"/>
    <w:rsid w:val="003E736D"/>
    <w:rsid w:val="00420289"/>
    <w:rsid w:val="00433AC0"/>
    <w:rsid w:val="00446747"/>
    <w:rsid w:val="0046532D"/>
    <w:rsid w:val="00467686"/>
    <w:rsid w:val="00474519"/>
    <w:rsid w:val="004861A2"/>
    <w:rsid w:val="0049438B"/>
    <w:rsid w:val="004A5714"/>
    <w:rsid w:val="004C1AFF"/>
    <w:rsid w:val="004E45DC"/>
    <w:rsid w:val="004E68AE"/>
    <w:rsid w:val="00505AAB"/>
    <w:rsid w:val="00510690"/>
    <w:rsid w:val="0051170F"/>
    <w:rsid w:val="00522F6D"/>
    <w:rsid w:val="00523EBC"/>
    <w:rsid w:val="005442F2"/>
    <w:rsid w:val="005445A6"/>
    <w:rsid w:val="00545E9A"/>
    <w:rsid w:val="0055141E"/>
    <w:rsid w:val="00556910"/>
    <w:rsid w:val="00560E36"/>
    <w:rsid w:val="00566424"/>
    <w:rsid w:val="0057433C"/>
    <w:rsid w:val="00577E12"/>
    <w:rsid w:val="00581969"/>
    <w:rsid w:val="0058209C"/>
    <w:rsid w:val="00583FCE"/>
    <w:rsid w:val="005924A6"/>
    <w:rsid w:val="005A1C79"/>
    <w:rsid w:val="005A21A8"/>
    <w:rsid w:val="005C49D6"/>
    <w:rsid w:val="005D0A26"/>
    <w:rsid w:val="005F026B"/>
    <w:rsid w:val="005F078D"/>
    <w:rsid w:val="005F759C"/>
    <w:rsid w:val="00616FFF"/>
    <w:rsid w:val="00621448"/>
    <w:rsid w:val="006236C3"/>
    <w:rsid w:val="00627FB2"/>
    <w:rsid w:val="00634ACF"/>
    <w:rsid w:val="006357F7"/>
    <w:rsid w:val="0064628D"/>
    <w:rsid w:val="00660A27"/>
    <w:rsid w:val="00661E21"/>
    <w:rsid w:val="0066481C"/>
    <w:rsid w:val="0066579E"/>
    <w:rsid w:val="006717CC"/>
    <w:rsid w:val="00674BC0"/>
    <w:rsid w:val="00675534"/>
    <w:rsid w:val="006972EA"/>
    <w:rsid w:val="006A1658"/>
    <w:rsid w:val="006C66C6"/>
    <w:rsid w:val="006D0B23"/>
    <w:rsid w:val="006D41DF"/>
    <w:rsid w:val="006E619D"/>
    <w:rsid w:val="006F2FB7"/>
    <w:rsid w:val="00705EA6"/>
    <w:rsid w:val="00714EEB"/>
    <w:rsid w:val="007170F5"/>
    <w:rsid w:val="00720B86"/>
    <w:rsid w:val="00725C6D"/>
    <w:rsid w:val="00726027"/>
    <w:rsid w:val="0074613E"/>
    <w:rsid w:val="00754D11"/>
    <w:rsid w:val="00765521"/>
    <w:rsid w:val="00776161"/>
    <w:rsid w:val="00782148"/>
    <w:rsid w:val="007858D8"/>
    <w:rsid w:val="007A2FA0"/>
    <w:rsid w:val="007B01A2"/>
    <w:rsid w:val="007C03EE"/>
    <w:rsid w:val="007D39AB"/>
    <w:rsid w:val="007E47A4"/>
    <w:rsid w:val="007F3A4A"/>
    <w:rsid w:val="007F518B"/>
    <w:rsid w:val="007F7817"/>
    <w:rsid w:val="00806C65"/>
    <w:rsid w:val="00822A26"/>
    <w:rsid w:val="00833B27"/>
    <w:rsid w:val="008353B9"/>
    <w:rsid w:val="00837D6E"/>
    <w:rsid w:val="00841BAF"/>
    <w:rsid w:val="00851456"/>
    <w:rsid w:val="0087090F"/>
    <w:rsid w:val="00872878"/>
    <w:rsid w:val="008770D1"/>
    <w:rsid w:val="00881E44"/>
    <w:rsid w:val="0088552F"/>
    <w:rsid w:val="00890050"/>
    <w:rsid w:val="00892389"/>
    <w:rsid w:val="008939D6"/>
    <w:rsid w:val="008A2382"/>
    <w:rsid w:val="008A2665"/>
    <w:rsid w:val="008A754D"/>
    <w:rsid w:val="008D0E9C"/>
    <w:rsid w:val="008D79EE"/>
    <w:rsid w:val="008E3212"/>
    <w:rsid w:val="008E3DF2"/>
    <w:rsid w:val="008E4B58"/>
    <w:rsid w:val="008E4B8B"/>
    <w:rsid w:val="008F72F1"/>
    <w:rsid w:val="00905371"/>
    <w:rsid w:val="0091198A"/>
    <w:rsid w:val="009166CA"/>
    <w:rsid w:val="009223F9"/>
    <w:rsid w:val="00927E5A"/>
    <w:rsid w:val="00930345"/>
    <w:rsid w:val="00955A3F"/>
    <w:rsid w:val="009625EF"/>
    <w:rsid w:val="00974A01"/>
    <w:rsid w:val="00981355"/>
    <w:rsid w:val="0098561D"/>
    <w:rsid w:val="00987CE1"/>
    <w:rsid w:val="00993F44"/>
    <w:rsid w:val="00997694"/>
    <w:rsid w:val="00997F28"/>
    <w:rsid w:val="009B31D7"/>
    <w:rsid w:val="009C1B0A"/>
    <w:rsid w:val="009C3CEF"/>
    <w:rsid w:val="009D58DC"/>
    <w:rsid w:val="009E1351"/>
    <w:rsid w:val="009F2A77"/>
    <w:rsid w:val="009F6554"/>
    <w:rsid w:val="009F756C"/>
    <w:rsid w:val="00A138AE"/>
    <w:rsid w:val="00A166DB"/>
    <w:rsid w:val="00A34395"/>
    <w:rsid w:val="00A4051D"/>
    <w:rsid w:val="00A51A33"/>
    <w:rsid w:val="00A565AF"/>
    <w:rsid w:val="00A67B02"/>
    <w:rsid w:val="00A806FE"/>
    <w:rsid w:val="00A91476"/>
    <w:rsid w:val="00A93BAB"/>
    <w:rsid w:val="00A9449F"/>
    <w:rsid w:val="00AA0FC9"/>
    <w:rsid w:val="00AA1841"/>
    <w:rsid w:val="00AA6397"/>
    <w:rsid w:val="00AA72EE"/>
    <w:rsid w:val="00AC662A"/>
    <w:rsid w:val="00AC7572"/>
    <w:rsid w:val="00AE1C6E"/>
    <w:rsid w:val="00AE2CC3"/>
    <w:rsid w:val="00AE7FB1"/>
    <w:rsid w:val="00AF75AF"/>
    <w:rsid w:val="00B13B95"/>
    <w:rsid w:val="00B2514A"/>
    <w:rsid w:val="00B43A2E"/>
    <w:rsid w:val="00B544D2"/>
    <w:rsid w:val="00B72D82"/>
    <w:rsid w:val="00B8412A"/>
    <w:rsid w:val="00B87C81"/>
    <w:rsid w:val="00B94306"/>
    <w:rsid w:val="00BA1850"/>
    <w:rsid w:val="00BA3286"/>
    <w:rsid w:val="00BB391F"/>
    <w:rsid w:val="00BB6E9B"/>
    <w:rsid w:val="00BD73AB"/>
    <w:rsid w:val="00C157F1"/>
    <w:rsid w:val="00C15B3A"/>
    <w:rsid w:val="00C17951"/>
    <w:rsid w:val="00C24316"/>
    <w:rsid w:val="00C51001"/>
    <w:rsid w:val="00C513AF"/>
    <w:rsid w:val="00C57BEC"/>
    <w:rsid w:val="00C830FE"/>
    <w:rsid w:val="00C87081"/>
    <w:rsid w:val="00CA43A0"/>
    <w:rsid w:val="00CB4A5F"/>
    <w:rsid w:val="00CC2A2C"/>
    <w:rsid w:val="00CC3A8A"/>
    <w:rsid w:val="00CD5E3D"/>
    <w:rsid w:val="00CD5FEB"/>
    <w:rsid w:val="00CE6D6F"/>
    <w:rsid w:val="00CF79CD"/>
    <w:rsid w:val="00D2664E"/>
    <w:rsid w:val="00D37F6E"/>
    <w:rsid w:val="00D55C4C"/>
    <w:rsid w:val="00D57E3E"/>
    <w:rsid w:val="00D641FF"/>
    <w:rsid w:val="00D8047A"/>
    <w:rsid w:val="00D84EEB"/>
    <w:rsid w:val="00DA486E"/>
    <w:rsid w:val="00DA6D8D"/>
    <w:rsid w:val="00DB56CA"/>
    <w:rsid w:val="00DC1DDD"/>
    <w:rsid w:val="00DC541D"/>
    <w:rsid w:val="00DD19F1"/>
    <w:rsid w:val="00DD1CC8"/>
    <w:rsid w:val="00DE1712"/>
    <w:rsid w:val="00DF377C"/>
    <w:rsid w:val="00E0067D"/>
    <w:rsid w:val="00E07F3A"/>
    <w:rsid w:val="00E14638"/>
    <w:rsid w:val="00E175D3"/>
    <w:rsid w:val="00E25BAB"/>
    <w:rsid w:val="00E27034"/>
    <w:rsid w:val="00E300F6"/>
    <w:rsid w:val="00E319F6"/>
    <w:rsid w:val="00E4422E"/>
    <w:rsid w:val="00E4667A"/>
    <w:rsid w:val="00E53A0E"/>
    <w:rsid w:val="00E602E4"/>
    <w:rsid w:val="00E61A09"/>
    <w:rsid w:val="00E80338"/>
    <w:rsid w:val="00E93272"/>
    <w:rsid w:val="00EB43C9"/>
    <w:rsid w:val="00EB4827"/>
    <w:rsid w:val="00EC47A4"/>
    <w:rsid w:val="00EE5CB1"/>
    <w:rsid w:val="00EF2F6D"/>
    <w:rsid w:val="00F30CE8"/>
    <w:rsid w:val="00F338D5"/>
    <w:rsid w:val="00F4242B"/>
    <w:rsid w:val="00F45807"/>
    <w:rsid w:val="00F47890"/>
    <w:rsid w:val="00F52823"/>
    <w:rsid w:val="00F546E8"/>
    <w:rsid w:val="00F62531"/>
    <w:rsid w:val="00F632CE"/>
    <w:rsid w:val="00F7259C"/>
    <w:rsid w:val="00F93A09"/>
    <w:rsid w:val="00FA212D"/>
    <w:rsid w:val="00FB43D1"/>
    <w:rsid w:val="00FB463F"/>
    <w:rsid w:val="00FB4725"/>
    <w:rsid w:val="00FB6F09"/>
    <w:rsid w:val="00FB75B8"/>
    <w:rsid w:val="00FC64B7"/>
    <w:rsid w:val="00FD0560"/>
    <w:rsid w:val="00FE4DB7"/>
    <w:rsid w:val="00FE7673"/>
    <w:rsid w:val="00FF2F2D"/>
    <w:rsid w:val="00FF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E5EA4B"/>
  <w15:docId w15:val="{FD5BFEB9-035F-4C89-B7B1-7A9CED424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/>
      <w:jc w:val="center"/>
      <w:outlineLvl w:val="0"/>
    </w:pPr>
    <w:rPr>
      <w:rFonts w:ascii="楷体_GB2312" w:eastAsia="楷体_GB2312"/>
      <w:b/>
      <w:kern w:val="44"/>
      <w:sz w:val="32"/>
    </w:rPr>
  </w:style>
  <w:style w:type="paragraph" w:styleId="Heading2">
    <w:name w:val="heading 2"/>
    <w:basedOn w:val="Normal"/>
    <w:next w:val="NormalIndent"/>
    <w:qFormat/>
    <w:pPr>
      <w:keepNext/>
      <w:keepLines/>
      <w:snapToGrid w:val="0"/>
      <w:spacing w:before="260" w:after="260"/>
      <w:outlineLvl w:val="1"/>
    </w:pPr>
    <w:rPr>
      <w:rFonts w:ascii="楷体_GB2312" w:eastAsia="楷体_GB2312" w:hAnsi="Arial"/>
      <w:b/>
      <w:sz w:val="28"/>
    </w:rPr>
  </w:style>
  <w:style w:type="paragraph" w:styleId="Heading3">
    <w:name w:val="heading 3"/>
    <w:basedOn w:val="Normal"/>
    <w:next w:val="NormalIndent"/>
    <w:qFormat/>
    <w:pPr>
      <w:keepNext/>
      <w:keepLines/>
      <w:spacing w:before="260" w:after="260" w:line="416" w:lineRule="auto"/>
      <w:outlineLvl w:val="2"/>
    </w:pPr>
    <w:rPr>
      <w:rFonts w:ascii="楷体_GB2312" w:eastAsia="楷体_GB2312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pPr>
      <w:ind w:firstLine="420"/>
    </w:pPr>
  </w:style>
  <w:style w:type="paragraph" w:styleId="Header">
    <w:name w:val="header"/>
    <w:aliases w:val="Alt Header,ho,header odd"/>
    <w:basedOn w:val="Normal"/>
    <w:link w:val="Header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PageNumber">
    <w:name w:val="page number"/>
    <w:basedOn w:val="DefaultParagraphFont"/>
  </w:style>
  <w:style w:type="paragraph" w:styleId="TOC1">
    <w:name w:val="toc 1"/>
    <w:basedOn w:val="Normal"/>
    <w:next w:val="Normal"/>
    <w:autoRedefine/>
    <w:uiPriority w:val="39"/>
  </w:style>
  <w:style w:type="paragraph" w:styleId="TOC2">
    <w:name w:val="toc 2"/>
    <w:basedOn w:val="Normal"/>
    <w:next w:val="Normal"/>
    <w:autoRedefine/>
    <w:uiPriority w:val="39"/>
    <w:pPr>
      <w:ind w:left="420"/>
    </w:pPr>
  </w:style>
  <w:style w:type="paragraph" w:styleId="TOC3">
    <w:name w:val="toc 3"/>
    <w:basedOn w:val="Normal"/>
    <w:next w:val="Normal"/>
    <w:autoRedefine/>
    <w:semiHidden/>
    <w:pPr>
      <w:ind w:left="840"/>
    </w:pPr>
  </w:style>
  <w:style w:type="paragraph" w:styleId="TOC4">
    <w:name w:val="toc 4"/>
    <w:basedOn w:val="Normal"/>
    <w:next w:val="Normal"/>
    <w:autoRedefine/>
    <w:semiHidden/>
    <w:pPr>
      <w:ind w:left="1260"/>
    </w:pPr>
  </w:style>
  <w:style w:type="paragraph" w:styleId="TOC5">
    <w:name w:val="toc 5"/>
    <w:basedOn w:val="Normal"/>
    <w:next w:val="Normal"/>
    <w:autoRedefine/>
    <w:semiHidden/>
    <w:pPr>
      <w:ind w:left="1680"/>
    </w:pPr>
  </w:style>
  <w:style w:type="paragraph" w:styleId="TOC6">
    <w:name w:val="toc 6"/>
    <w:basedOn w:val="Normal"/>
    <w:next w:val="Normal"/>
    <w:autoRedefine/>
    <w:semiHidden/>
    <w:pPr>
      <w:ind w:left="2100"/>
    </w:pPr>
  </w:style>
  <w:style w:type="paragraph" w:styleId="TOC7">
    <w:name w:val="toc 7"/>
    <w:basedOn w:val="Normal"/>
    <w:next w:val="Normal"/>
    <w:autoRedefine/>
    <w:semiHidden/>
    <w:pPr>
      <w:ind w:left="2520"/>
    </w:pPr>
  </w:style>
  <w:style w:type="paragraph" w:styleId="TOC8">
    <w:name w:val="toc 8"/>
    <w:basedOn w:val="Normal"/>
    <w:next w:val="Normal"/>
    <w:autoRedefine/>
    <w:semiHidden/>
    <w:pPr>
      <w:ind w:left="2940"/>
    </w:pPr>
  </w:style>
  <w:style w:type="paragraph" w:styleId="TOC9">
    <w:name w:val="toc 9"/>
    <w:basedOn w:val="Normal"/>
    <w:next w:val="Normal"/>
    <w:autoRedefine/>
    <w:semiHidden/>
    <w:pPr>
      <w:ind w:left="3360"/>
    </w:pPr>
  </w:style>
  <w:style w:type="paragraph" w:styleId="BodyTextIndent">
    <w:name w:val="Body Text Indent"/>
    <w:basedOn w:val="Normal"/>
    <w:pPr>
      <w:ind w:left="792"/>
      <w:jc w:val="left"/>
    </w:pPr>
  </w:style>
  <w:style w:type="paragraph" w:customStyle="1" w:styleId="Text-2312">
    <w:name w:val="Text-2312"/>
    <w:basedOn w:val="Normal"/>
    <w:pPr>
      <w:adjustRightInd w:val="0"/>
      <w:snapToGrid w:val="0"/>
    </w:pPr>
    <w:rPr>
      <w:rFonts w:ascii="楷体_GB2312" w:eastAsia="楷体_GB2312"/>
      <w:sz w:val="24"/>
    </w:rPr>
  </w:style>
  <w:style w:type="paragraph" w:customStyle="1" w:styleId="1">
    <w:name w:val="样式1"/>
    <w:basedOn w:val="Normal"/>
    <w:rPr>
      <w:rFonts w:ascii="楷体_GB2312" w:eastAsia="楷体_GB2312"/>
      <w:b/>
      <w:sz w:val="32"/>
    </w:rPr>
  </w:style>
  <w:style w:type="paragraph" w:customStyle="1" w:styleId="CompanyName">
    <w:name w:val="Company Name"/>
    <w:basedOn w:val="Normal"/>
    <w:pPr>
      <w:keepNext/>
      <w:keepLines/>
      <w:framePr w:w="4080" w:h="840" w:hSpace="180" w:wrap="notBeside" w:vAnchor="page" w:hAnchor="margin" w:y="913" w:anchorLock="1"/>
      <w:widowControl/>
      <w:overflowPunct w:val="0"/>
      <w:autoSpaceDE w:val="0"/>
      <w:autoSpaceDN w:val="0"/>
      <w:adjustRightInd w:val="0"/>
      <w:spacing w:line="220" w:lineRule="atLeast"/>
      <w:jc w:val="left"/>
      <w:textAlignment w:val="baseline"/>
    </w:pPr>
    <w:rPr>
      <w:rFonts w:ascii="Arial Black" w:eastAsia="楷体" w:hAnsi="Arial Black"/>
      <w:spacing w:val="-25"/>
      <w:kern w:val="28"/>
      <w:sz w:val="32"/>
    </w:rPr>
  </w:style>
  <w:style w:type="paragraph" w:styleId="BodyText">
    <w:name w:val="Body Text"/>
    <w:basedOn w:val="Normal"/>
    <w:pPr>
      <w:widowControl/>
      <w:overflowPunct w:val="0"/>
      <w:autoSpaceDE w:val="0"/>
      <w:autoSpaceDN w:val="0"/>
      <w:adjustRightInd w:val="0"/>
      <w:snapToGrid w:val="0"/>
      <w:spacing w:before="60" w:line="360" w:lineRule="exact"/>
      <w:textAlignment w:val="baseline"/>
    </w:pPr>
    <w:rPr>
      <w:rFonts w:eastAsia="楷体_GB2312"/>
      <w:spacing w:val="-5"/>
      <w:kern w:val="0"/>
      <w:sz w:val="24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D304D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D304D"/>
    <w:rPr>
      <w:rFonts w:ascii="Arial" w:hAnsi="Arial" w:cs="Arial"/>
      <w:b/>
      <w:bCs/>
      <w:kern w:val="2"/>
      <w:sz w:val="32"/>
      <w:szCs w:val="32"/>
    </w:rPr>
  </w:style>
  <w:style w:type="character" w:customStyle="1" w:styleId="HeaderChar">
    <w:name w:val="Header Char"/>
    <w:aliases w:val="Alt Header Char,ho Char,header odd Char"/>
    <w:basedOn w:val="DefaultParagraphFont"/>
    <w:link w:val="Header"/>
    <w:uiPriority w:val="99"/>
    <w:rsid w:val="000D304D"/>
    <w:rPr>
      <w:kern w:val="2"/>
      <w:sz w:val="18"/>
    </w:rPr>
  </w:style>
  <w:style w:type="paragraph" w:styleId="DocumentMap">
    <w:name w:val="Document Map"/>
    <w:basedOn w:val="Normal"/>
    <w:link w:val="DocumentMapChar"/>
    <w:rsid w:val="00A565AF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rsid w:val="00A565AF"/>
    <w:rPr>
      <w:rFonts w:ascii="宋体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37D6E"/>
    <w:rPr>
      <w:kern w:val="2"/>
      <w:sz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628D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EE5CB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E5CB1"/>
    <w:rPr>
      <w:rFonts w:ascii="Segoe UI" w:hAnsi="Segoe UI" w:cs="Segoe UI"/>
      <w:kern w:val="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B4827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  <w:szCs w:val="24"/>
      <w:lang w:val="en-NZ"/>
    </w:rPr>
  </w:style>
  <w:style w:type="paragraph" w:customStyle="1" w:styleId="ztext-empty-paragraph">
    <w:name w:val="ztext-empty-paragraph"/>
    <w:basedOn w:val="Normal"/>
    <w:rsid w:val="00EB4827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  <w:szCs w:val="24"/>
      <w:lang w:val="en-NZ"/>
    </w:rPr>
  </w:style>
  <w:style w:type="paragraph" w:styleId="ListParagraph">
    <w:name w:val="List Paragraph"/>
    <w:basedOn w:val="Normal"/>
    <w:uiPriority w:val="34"/>
    <w:qFormat/>
    <w:rsid w:val="00125ACF"/>
    <w:pPr>
      <w:ind w:left="720"/>
      <w:contextualSpacing/>
    </w:pPr>
  </w:style>
  <w:style w:type="table" w:styleId="TableGrid">
    <w:name w:val="Table Grid"/>
    <w:basedOn w:val="TableNormal"/>
    <w:rsid w:val="00566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B4CA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A486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E1C6E"/>
    <w:rPr>
      <w:i/>
      <w:iCs/>
    </w:rPr>
  </w:style>
  <w:style w:type="character" w:customStyle="1" w:styleId="sp-highlight-term">
    <w:name w:val="sp-highlight-term"/>
    <w:basedOn w:val="DefaultParagraphFont"/>
    <w:rsid w:val="00DA6D8D"/>
  </w:style>
  <w:style w:type="character" w:styleId="UnresolvedMention">
    <w:name w:val="Unresolved Mention"/>
    <w:basedOn w:val="DefaultParagraphFont"/>
    <w:uiPriority w:val="99"/>
    <w:semiHidden/>
    <w:unhideWhenUsed/>
    <w:rsid w:val="003B6E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javatutorial.net/wp-content/uploads/2016/08/test-java_home-and-path.jpg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979;&#35797;&#27169;&#26495;\&#27979;&#35797;&#26041;&#26696;-V1.0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3E4099-5EF8-4AD4-A828-AC8CAD8CF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测试方案-V1.0.dotx</Template>
  <TotalTime>1761</TotalTime>
  <Pages>30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集成测试方案</vt:lpstr>
    </vt:vector>
  </TitlesOfParts>
  <Company>BOC SOFT</Company>
  <LinksUpToDate>false</LinksUpToDate>
  <CharactersWithSpaces>5134</CharactersWithSpaces>
  <SharedDoc>false</SharedDoc>
  <HLinks>
    <vt:vector size="90" baseType="variant"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_Toc393478521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_Toc393478520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_Toc393478519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_Toc393478518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_Toc393478517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_Toc393478516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_Toc393478515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_Toc393478514</vt:lpwstr>
      </vt:variant>
      <vt:variant>
        <vt:i4>1245234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_Toc393478513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_Toc393478512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_Toc393478511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_Toc393478510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_Toc393478509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_Toc393478508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_Toc393478507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集成测试方案</dc:title>
  <dc:subject>集成测试方案</dc:subject>
  <dc:creator>Administrator</dc:creator>
  <cp:keywords>集成测试方案</cp:keywords>
  <cp:lastModifiedBy>Administrator</cp:lastModifiedBy>
  <cp:revision>237</cp:revision>
  <cp:lastPrinted>2001-03-20T06:24:00Z</cp:lastPrinted>
  <dcterms:created xsi:type="dcterms:W3CDTF">2020-05-12T03:29:00Z</dcterms:created>
  <dcterms:modified xsi:type="dcterms:W3CDTF">2020-06-07T12:42:00Z</dcterms:modified>
</cp:coreProperties>
</file>